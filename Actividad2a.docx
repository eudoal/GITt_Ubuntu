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1279330500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bookmarkStart w:id="0" w:name="_GoBack" w:displacedByCustomXml="prev"/>
        <w:p w:rsidR="00E655A4" w:rsidRPr="002F65E3" w:rsidRDefault="00317AD7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 w:rsidRPr="002F65E3">
            <w:rPr>
              <w:rFonts w:asciiTheme="majorHAnsi" w:eastAsiaTheme="majorEastAsia" w:hAnsiTheme="majorHAnsi" w:cstheme="majorBidi"/>
              <w:caps/>
              <w:noProof/>
              <w:sz w:val="72"/>
              <w:szCs w:val="72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-7228359</wp:posOffset>
                </wp:positionH>
                <wp:positionV relativeFrom="paragraph">
                  <wp:posOffset>-1593455</wp:posOffset>
                </wp:positionV>
                <wp:extent cx="17494273" cy="12076386"/>
                <wp:effectExtent l="0" t="0" r="0" b="1905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94273" cy="12076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</w:p>
        <w:p w:rsidR="00536608" w:rsidRPr="002F65E3" w:rsidRDefault="00536608" w:rsidP="002772EF">
          <w:pPr>
            <w:jc w:val="center"/>
            <w:rPr>
              <w:rFonts w:ascii="Shojumaru" w:eastAsiaTheme="majorEastAsia" w:hAnsi="Shojumaru" w:cstheme="majorBidi"/>
              <w:caps/>
              <w:sz w:val="72"/>
              <w:szCs w:val="72"/>
              <w:lang w:eastAsia="es-ES"/>
            </w:rPr>
          </w:pPr>
          <w:r w:rsidRPr="002F65E3">
            <w:rPr>
              <w:rFonts w:ascii="Shojumaru" w:eastAsiaTheme="majorEastAsia" w:hAnsi="Shojumaru" w:cstheme="majorBidi"/>
              <w:caps/>
              <w:sz w:val="72"/>
              <w:szCs w:val="72"/>
              <w:lang w:eastAsia="es-ES"/>
            </w:rPr>
            <w:t>Despliegue de Aplicaciones Web</w:t>
          </w:r>
        </w:p>
        <w:p w:rsidR="002772EF" w:rsidRPr="002F65E3" w:rsidRDefault="00292964" w:rsidP="002772EF">
          <w:pPr>
            <w:jc w:val="center"/>
            <w:rPr>
              <w:rFonts w:ascii="Arial Narrow" w:hAnsi="Arial Narrow" w:cstheme="minorHAnsi"/>
              <w:b/>
              <w:sz w:val="36"/>
              <w:szCs w:val="36"/>
            </w:rPr>
          </w:pPr>
          <w:r>
            <w:rPr>
              <w:rFonts w:ascii="Arial Narrow" w:hAnsi="Arial Narrow" w:cstheme="minorHAnsi"/>
              <w:b/>
              <w:sz w:val="36"/>
              <w:szCs w:val="36"/>
            </w:rPr>
            <w:t>Tema 02</w:t>
          </w:r>
          <w:r w:rsidR="002772EF" w:rsidRPr="002F65E3">
            <w:rPr>
              <w:rFonts w:ascii="Arial Narrow" w:hAnsi="Arial Narrow" w:cstheme="minorHAnsi"/>
              <w:b/>
              <w:sz w:val="36"/>
              <w:szCs w:val="36"/>
            </w:rPr>
            <w:t>:</w:t>
          </w:r>
        </w:p>
        <w:p w:rsidR="00FB6D0D" w:rsidRDefault="00292964" w:rsidP="002772EF">
          <w:pPr>
            <w:pStyle w:val="Sinespaciado"/>
            <w:jc w:val="center"/>
            <w:rPr>
              <w:rFonts w:ascii="Arial Narrow" w:eastAsiaTheme="minorHAnsi" w:hAnsi="Arial Narrow" w:cstheme="minorHAnsi"/>
              <w:sz w:val="36"/>
              <w:szCs w:val="36"/>
              <w:lang w:eastAsia="en-US"/>
            </w:rPr>
          </w:pPr>
          <w:r>
            <w:rPr>
              <w:rFonts w:ascii="Arial Narrow" w:eastAsiaTheme="minorHAnsi" w:hAnsi="Arial Narrow" w:cstheme="minorHAnsi"/>
              <w:sz w:val="36"/>
              <w:szCs w:val="36"/>
              <w:lang w:eastAsia="en-US"/>
            </w:rPr>
            <w:t>Actividad 2ª</w:t>
          </w:r>
        </w:p>
        <w:p w:rsidR="00292964" w:rsidRPr="00292964" w:rsidRDefault="00292964" w:rsidP="002772EF">
          <w:pPr>
            <w:pStyle w:val="Sinespaciado"/>
            <w:jc w:val="center"/>
            <w:rPr>
              <w:rFonts w:ascii="Arial Narrow" w:eastAsiaTheme="minorHAnsi" w:hAnsi="Arial Narrow" w:cstheme="minorHAnsi"/>
              <w:b/>
              <w:sz w:val="36"/>
              <w:szCs w:val="36"/>
              <w:lang w:eastAsia="en-US"/>
            </w:rPr>
          </w:pPr>
          <w:r w:rsidRPr="00292964">
            <w:rPr>
              <w:rFonts w:ascii="Arial Narrow" w:hAnsi="Arial Narrow"/>
              <w:b/>
              <w:sz w:val="36"/>
              <w:szCs w:val="36"/>
            </w:rPr>
            <w:t>SERVIDORES WEB: APACHE</w:t>
          </w:r>
        </w:p>
        <w:p w:rsidR="00FB6D0D" w:rsidRPr="002F65E3" w:rsidRDefault="00FB6D0D" w:rsidP="002772EF">
          <w:pPr>
            <w:pStyle w:val="Sinespaciado"/>
            <w:jc w:val="center"/>
            <w:rPr>
              <w:rFonts w:ascii="Arial Narrow" w:eastAsiaTheme="minorHAnsi" w:hAnsi="Arial Narrow" w:cstheme="minorHAnsi"/>
              <w:sz w:val="36"/>
              <w:szCs w:val="36"/>
              <w:lang w:eastAsia="en-US"/>
            </w:rPr>
          </w:pPr>
        </w:p>
        <w:p w:rsidR="00FB6D0D" w:rsidRPr="002F65E3" w:rsidRDefault="00FB6D0D" w:rsidP="002772EF">
          <w:pPr>
            <w:pStyle w:val="Sinespaciado"/>
            <w:jc w:val="center"/>
            <w:rPr>
              <w:rFonts w:ascii="Arial Narrow" w:eastAsiaTheme="minorHAnsi" w:hAnsi="Arial Narrow" w:cstheme="minorHAnsi"/>
              <w:sz w:val="36"/>
              <w:szCs w:val="36"/>
              <w:lang w:eastAsia="en-US"/>
            </w:rPr>
          </w:pPr>
        </w:p>
        <w:p w:rsidR="00FB6D0D" w:rsidRPr="002F65E3" w:rsidRDefault="00FB6D0D" w:rsidP="002772EF">
          <w:pPr>
            <w:pStyle w:val="Sinespaciado"/>
            <w:jc w:val="center"/>
            <w:rPr>
              <w:rFonts w:ascii="Arial Narrow" w:eastAsiaTheme="minorHAnsi" w:hAnsi="Arial Narrow" w:cstheme="minorHAnsi"/>
              <w:sz w:val="36"/>
              <w:szCs w:val="36"/>
              <w:lang w:eastAsia="en-US"/>
            </w:rPr>
          </w:pPr>
        </w:p>
        <w:p w:rsidR="00FB6D0D" w:rsidRPr="002F65E3" w:rsidRDefault="00FB6D0D" w:rsidP="002772EF">
          <w:pPr>
            <w:pStyle w:val="Sinespaciado"/>
            <w:jc w:val="center"/>
            <w:rPr>
              <w:rFonts w:asciiTheme="majorHAnsi" w:eastAsiaTheme="majorEastAsia" w:hAnsiTheme="majorHAnsi" w:cstheme="majorBidi"/>
              <w:caps/>
              <w:sz w:val="144"/>
              <w:szCs w:val="144"/>
            </w:rPr>
          </w:pPr>
        </w:p>
        <w:p w:rsidR="00E655A4" w:rsidRPr="002F65E3" w:rsidRDefault="003025BD" w:rsidP="00E655A4"/>
      </w:sdtContent>
    </w:sdt>
    <w:p w:rsidR="007E38B6" w:rsidRPr="002F65E3" w:rsidRDefault="007E38B6" w:rsidP="00E655A4"/>
    <w:p w:rsidR="00255006" w:rsidRPr="002F65E3" w:rsidRDefault="00255006" w:rsidP="00E655A4"/>
    <w:p w:rsidR="00255006" w:rsidRPr="002F65E3" w:rsidRDefault="00255006" w:rsidP="00E655A4"/>
    <w:p w:rsidR="00255006" w:rsidRPr="002F65E3" w:rsidRDefault="00255006" w:rsidP="00E655A4"/>
    <w:p w:rsidR="00255006" w:rsidRPr="002F65E3" w:rsidRDefault="00255006" w:rsidP="00E655A4"/>
    <w:p w:rsidR="00255006" w:rsidRPr="002F65E3" w:rsidRDefault="00255006" w:rsidP="00E655A4"/>
    <w:p w:rsidR="00255006" w:rsidRPr="002F65E3" w:rsidRDefault="00255006" w:rsidP="00E655A4"/>
    <w:p w:rsidR="002F65E3" w:rsidRPr="002F65E3" w:rsidRDefault="002F65E3" w:rsidP="002F65E3">
      <w:pPr>
        <w:pStyle w:val="Ttulo1"/>
        <w:spacing w:before="210"/>
      </w:pPr>
      <w:r w:rsidRPr="002F65E3">
        <w:rPr>
          <w:w w:val="105"/>
        </w:rPr>
        <w:lastRenderedPageBreak/>
        <w:t>PROCESO DE DESARROLLO</w:t>
      </w:r>
    </w:p>
    <w:p w:rsidR="002F65E3" w:rsidRPr="002F65E3" w:rsidRDefault="002F65E3" w:rsidP="002F65E3">
      <w:pPr>
        <w:pStyle w:val="Textoindependiente"/>
        <w:spacing w:before="4"/>
        <w:ind w:left="0"/>
        <w:rPr>
          <w:b/>
        </w:rPr>
      </w:pPr>
    </w:p>
    <w:p w:rsidR="002F65E3" w:rsidRPr="002F65E3" w:rsidRDefault="002F65E3" w:rsidP="002F65E3">
      <w:pPr>
        <w:spacing w:before="1"/>
        <w:ind w:left="117"/>
        <w:rPr>
          <w:b/>
          <w:sz w:val="28"/>
        </w:rPr>
      </w:pPr>
      <w:r w:rsidRPr="002F65E3">
        <w:rPr>
          <w:b/>
          <w:sz w:val="28"/>
        </w:rPr>
        <w:t>Objetivos</w:t>
      </w:r>
    </w:p>
    <w:p w:rsidR="002F65E3" w:rsidRPr="002F65E3" w:rsidRDefault="002F65E3" w:rsidP="002F65E3">
      <w:pPr>
        <w:pStyle w:val="Textoindependiente"/>
        <w:spacing w:before="4"/>
        <w:ind w:left="0"/>
        <w:rPr>
          <w:b/>
          <w:sz w:val="15"/>
        </w:rPr>
      </w:pPr>
    </w:p>
    <w:p w:rsidR="002F65E3" w:rsidRPr="002F65E3" w:rsidRDefault="002F65E3" w:rsidP="002F65E3">
      <w:pPr>
        <w:pStyle w:val="Textoindependiente"/>
        <w:ind w:left="615"/>
      </w:pPr>
      <w:r w:rsidRPr="002F65E3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118110</wp:posOffset>
                </wp:positionV>
                <wp:extent cx="45720" cy="45720"/>
                <wp:effectExtent l="0" t="3810" r="0" b="0"/>
                <wp:wrapNone/>
                <wp:docPr id="48" name="Rectángul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B50629" id="Rectángulo 48" o:spid="_x0000_s1026" style="position:absolute;margin-left:85.9pt;margin-top:9.3pt;width:3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t>Instalar un servidor</w:t>
      </w:r>
      <w:r w:rsidRPr="002F65E3">
        <w:rPr>
          <w:spacing w:val="54"/>
        </w:rPr>
        <w:t xml:space="preserve"> </w:t>
      </w:r>
      <w:r w:rsidRPr="002F65E3">
        <w:t>Apache.</w:t>
      </w:r>
    </w:p>
    <w:p w:rsidR="002F65E3" w:rsidRPr="002F65E3" w:rsidRDefault="002F65E3" w:rsidP="002F65E3">
      <w:pPr>
        <w:pStyle w:val="Textoindependiente"/>
        <w:ind w:left="615"/>
      </w:pPr>
      <w:r w:rsidRPr="002F65E3"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182880</wp:posOffset>
                </wp:positionV>
                <wp:extent cx="45720" cy="45720"/>
                <wp:effectExtent l="0" t="1905" r="0" b="0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7BD2CA" id="Rectángulo 47" o:spid="_x0000_s1026" style="position:absolute;margin-left:85.9pt;margin-top:14.4pt;width:3.6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rPr>
          <w:w w:val="94"/>
        </w:rPr>
        <w:t>Configurar</w:t>
      </w:r>
      <w:r w:rsidRPr="002F65E3">
        <w:rPr>
          <w:spacing w:val="20"/>
        </w:rPr>
        <w:t xml:space="preserve"> </w:t>
      </w:r>
      <w:r w:rsidRPr="002F65E3">
        <w:rPr>
          <w:w w:val="99"/>
        </w:rPr>
        <w:t>Apa</w:t>
      </w:r>
      <w:r w:rsidRPr="002F65E3">
        <w:rPr>
          <w:spacing w:val="-7"/>
          <w:w w:val="99"/>
        </w:rPr>
        <w:t>c</w:t>
      </w:r>
      <w:r w:rsidRPr="002F65E3">
        <w:rPr>
          <w:w w:val="91"/>
        </w:rPr>
        <w:t>he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para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q</w:t>
      </w:r>
      <w:r w:rsidRPr="002F65E3">
        <w:rPr>
          <w:spacing w:val="-1"/>
          <w:w w:val="92"/>
        </w:rPr>
        <w:t>u</w:t>
      </w:r>
      <w:r w:rsidRPr="002F65E3">
        <w:rPr>
          <w:w w:val="89"/>
        </w:rPr>
        <w:t>e</w:t>
      </w:r>
      <w:r w:rsidRPr="002F65E3">
        <w:rPr>
          <w:spacing w:val="20"/>
        </w:rPr>
        <w:t xml:space="preserve"> </w:t>
      </w:r>
      <w:r w:rsidRPr="002F65E3">
        <w:rPr>
          <w:w w:val="91"/>
        </w:rPr>
        <w:t>sea</w:t>
      </w:r>
      <w:r w:rsidRPr="002F65E3">
        <w:rPr>
          <w:spacing w:val="20"/>
        </w:rPr>
        <w:t xml:space="preserve"> </w:t>
      </w:r>
      <w:r w:rsidRPr="002F65E3">
        <w:rPr>
          <w:w w:val="93"/>
        </w:rPr>
        <w:t>accesible</w:t>
      </w:r>
      <w:r w:rsidRPr="002F65E3">
        <w:rPr>
          <w:spacing w:val="20"/>
        </w:rPr>
        <w:t xml:space="preserve"> </w:t>
      </w:r>
      <w:r w:rsidRPr="002F65E3">
        <w:rPr>
          <w:w w:val="96"/>
        </w:rPr>
        <w:t>a</w:t>
      </w:r>
      <w:r w:rsidRPr="002F65E3">
        <w:rPr>
          <w:spacing w:val="20"/>
        </w:rPr>
        <w:t xml:space="preserve"> </w:t>
      </w:r>
      <w:r w:rsidRPr="002F65E3">
        <w:rPr>
          <w:w w:val="98"/>
        </w:rPr>
        <w:t>tr</w:t>
      </w:r>
      <w:r w:rsidRPr="002F65E3">
        <w:rPr>
          <w:spacing w:val="-7"/>
          <w:w w:val="98"/>
        </w:rPr>
        <w:t>a</w:t>
      </w:r>
      <w:r w:rsidRPr="002F65E3">
        <w:rPr>
          <w:spacing w:val="-7"/>
          <w:w w:val="103"/>
        </w:rPr>
        <w:t>v</w:t>
      </w:r>
      <w:r w:rsidRPr="002F65E3">
        <w:rPr>
          <w:spacing w:val="-111"/>
          <w:w w:val="97"/>
        </w:rPr>
        <w:t>´</w:t>
      </w:r>
      <w:r w:rsidRPr="002F65E3">
        <w:rPr>
          <w:w w:val="89"/>
        </w:rPr>
        <w:t>es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host.</w:t>
      </w:r>
    </w:p>
    <w:p w:rsidR="002F65E3" w:rsidRPr="002F65E3" w:rsidRDefault="002F65E3" w:rsidP="002F65E3">
      <w:pPr>
        <w:pStyle w:val="Textoindependiente"/>
        <w:spacing w:before="9"/>
        <w:ind w:left="0"/>
        <w:rPr>
          <w:sz w:val="35"/>
        </w:rPr>
      </w:pPr>
    </w:p>
    <w:p w:rsidR="002F65E3" w:rsidRPr="002F65E3" w:rsidRDefault="002F65E3" w:rsidP="002F65E3">
      <w:pPr>
        <w:pStyle w:val="Ttulo1"/>
      </w:pPr>
      <w:r w:rsidRPr="002F65E3">
        <w:t>Recursos</w:t>
      </w:r>
    </w:p>
    <w:p w:rsidR="002F65E3" w:rsidRPr="002F65E3" w:rsidRDefault="002F65E3" w:rsidP="002F65E3">
      <w:pPr>
        <w:pStyle w:val="Ttulo2"/>
        <w:spacing w:before="235"/>
      </w:pPr>
      <w:r w:rsidRPr="002F65E3">
        <w:rPr>
          <w:spacing w:val="-30"/>
          <w:w w:val="110"/>
        </w:rPr>
        <w:t>V</w:t>
      </w:r>
      <w:r w:rsidRPr="002F65E3">
        <w:rPr>
          <w:spacing w:val="-105"/>
          <w:w w:val="111"/>
        </w:rPr>
        <w:t>´</w:t>
      </w:r>
      <w:r w:rsidRPr="002F65E3">
        <w:rPr>
          <w:w w:val="88"/>
        </w:rPr>
        <w:t>ıdeos:</w:t>
      </w:r>
    </w:p>
    <w:p w:rsidR="002F65E3" w:rsidRPr="002F65E3" w:rsidRDefault="002F65E3" w:rsidP="002F65E3">
      <w:pPr>
        <w:pStyle w:val="Textoindependiente"/>
        <w:ind w:left="615"/>
      </w:pPr>
      <w:r w:rsidRPr="002F65E3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179070</wp:posOffset>
                </wp:positionV>
                <wp:extent cx="45720" cy="45720"/>
                <wp:effectExtent l="0" t="0" r="0" b="3810"/>
                <wp:wrapNone/>
                <wp:docPr id="46" name="Rectángul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DA1924" id="Rectángulo 46" o:spid="_x0000_s1026" style="position:absolute;margin-left:85.9pt;margin-top:14.1pt;width:3.6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hyperlink r:id="rId7" w:history="1">
        <w:r w:rsidRPr="002F65E3">
          <w:rPr>
            <w:rStyle w:val="Hipervnculo"/>
            <w:color w:val="120A8E"/>
            <w:w w:val="105"/>
          </w:rPr>
          <w:t>HTTP</w:t>
        </w:r>
      </w:hyperlink>
    </w:p>
    <w:p w:rsidR="002F65E3" w:rsidRPr="002F65E3" w:rsidRDefault="002F65E3" w:rsidP="002F65E3">
      <w:pPr>
        <w:pStyle w:val="Textoindependiente"/>
        <w:spacing w:line="379" w:lineRule="auto"/>
        <w:ind w:left="615" w:right="5871"/>
      </w:pPr>
      <w:r w:rsidRPr="002F65E3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182880</wp:posOffset>
                </wp:positionV>
                <wp:extent cx="45720" cy="45720"/>
                <wp:effectExtent l="0" t="1905" r="0" b="0"/>
                <wp:wrapNone/>
                <wp:docPr id="45" name="Rectángu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90C28" id="Rectángulo 45" o:spid="_x0000_s1026" style="position:absolute;margin-left:85.9pt;margin-top:14.4pt;width:3.6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458470</wp:posOffset>
                </wp:positionV>
                <wp:extent cx="45720" cy="45720"/>
                <wp:effectExtent l="0" t="1270" r="0" b="635"/>
                <wp:wrapNone/>
                <wp:docPr id="44" name="Rectángu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DEBAE" id="Rectángulo 44" o:spid="_x0000_s1026" style="position:absolute;margin-left:85.9pt;margin-top:36.1pt;width:3.6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" fillcolor="black" stroked="f">
                <w10:wrap anchorx="page"/>
              </v:rect>
            </w:pict>
          </mc:Fallback>
        </mc:AlternateContent>
      </w:r>
      <w:hyperlink r:id="rId8" w:history="1">
        <w:r w:rsidRPr="002F65E3">
          <w:rPr>
            <w:rStyle w:val="Hipervnculo"/>
            <w:color w:val="120A8E"/>
          </w:rPr>
          <w:t>Servidor Apache</w:t>
        </w:r>
      </w:hyperlink>
      <w:r w:rsidRPr="002F65E3">
        <w:rPr>
          <w:color w:val="120A8E"/>
        </w:rPr>
        <w:t xml:space="preserve"> </w:t>
      </w:r>
      <w:hyperlink r:id="rId9" w:history="1">
        <w:r w:rsidRPr="002F65E3">
          <w:rPr>
            <w:rStyle w:val="Hipervnculo"/>
            <w:color w:val="120A8E"/>
            <w:w w:val="97"/>
          </w:rPr>
          <w:t>Adaptador</w:t>
        </w:r>
        <w:r w:rsidRPr="002F65E3">
          <w:rPr>
            <w:rStyle w:val="Hipervnculo"/>
            <w:color w:val="120A8E"/>
          </w:rPr>
          <w:t xml:space="preserve"> </w:t>
        </w:r>
        <w:r w:rsidRPr="002F65E3">
          <w:rPr>
            <w:rStyle w:val="Hipervnculo"/>
            <w:color w:val="120A8E"/>
            <w:w w:val="88"/>
          </w:rPr>
          <w:t>s</w:t>
        </w:r>
        <w:r w:rsidRPr="002F65E3">
          <w:rPr>
            <w:rStyle w:val="Hipervnculo"/>
            <w:color w:val="120A8E"/>
            <w:spacing w:val="-117"/>
            <w:w w:val="97"/>
          </w:rPr>
          <w:t>´</w:t>
        </w:r>
        <w:r w:rsidRPr="002F65E3">
          <w:rPr>
            <w:rStyle w:val="Hipervnculo"/>
            <w:color w:val="120A8E"/>
            <w:w w:val="91"/>
          </w:rPr>
          <w:t>olo</w:t>
        </w:r>
        <w:r w:rsidRPr="002F65E3">
          <w:rPr>
            <w:rStyle w:val="Hipervnculo"/>
            <w:color w:val="120A8E"/>
          </w:rPr>
          <w:t xml:space="preserve"> </w:t>
        </w:r>
        <w:r w:rsidRPr="002F65E3">
          <w:rPr>
            <w:rStyle w:val="Hipervnculo"/>
            <w:color w:val="120A8E"/>
            <w:spacing w:val="-2"/>
            <w:w w:val="94"/>
          </w:rPr>
          <w:t>anfitri</w:t>
        </w:r>
        <w:r w:rsidRPr="002F65E3">
          <w:rPr>
            <w:rStyle w:val="Hipervnculo"/>
            <w:color w:val="120A8E"/>
            <w:spacing w:val="-120"/>
            <w:w w:val="97"/>
          </w:rPr>
          <w:t>´</w:t>
        </w:r>
        <w:r w:rsidRPr="002F65E3">
          <w:rPr>
            <w:rStyle w:val="Hipervnculo"/>
            <w:color w:val="120A8E"/>
            <w:spacing w:val="-2"/>
            <w:w w:val="90"/>
          </w:rPr>
          <w:t>on</w:t>
        </w:r>
      </w:hyperlink>
    </w:p>
    <w:p w:rsidR="002F65E3" w:rsidRPr="002F65E3" w:rsidRDefault="002F65E3" w:rsidP="002F65E3">
      <w:pPr>
        <w:pStyle w:val="Ttulo2"/>
        <w:spacing w:line="267" w:lineRule="exact"/>
      </w:pPr>
      <w:r w:rsidRPr="002F65E3">
        <w:t>Referencias:</w:t>
      </w:r>
    </w:p>
    <w:p w:rsidR="002F65E3" w:rsidRPr="002F65E3" w:rsidRDefault="002F65E3" w:rsidP="002F65E3">
      <w:pPr>
        <w:pStyle w:val="Textoindependiente"/>
        <w:ind w:left="615"/>
      </w:pPr>
      <w:r w:rsidRPr="002F65E3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1090930</wp:posOffset>
                </wp:positionH>
                <wp:positionV relativeFrom="paragraph">
                  <wp:posOffset>179070</wp:posOffset>
                </wp:positionV>
                <wp:extent cx="45720" cy="45720"/>
                <wp:effectExtent l="0" t="0" r="0" b="3810"/>
                <wp:wrapNone/>
                <wp:docPr id="43" name="Rectángul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5F4176" id="Rectángulo 43" o:spid="_x0000_s1026" style="position:absolute;margin-left:85.9pt;margin-top:14.1pt;width:3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hyperlink r:id="rId10" w:history="1">
        <w:r w:rsidRPr="002F65E3">
          <w:rPr>
            <w:rStyle w:val="Hipervnculo"/>
            <w:color w:val="120A8E"/>
          </w:rPr>
          <w:t>https://httpd.apache.org/</w:t>
        </w:r>
      </w:hyperlink>
    </w:p>
    <w:p w:rsidR="002F65E3" w:rsidRPr="002F65E3" w:rsidRDefault="002F65E3" w:rsidP="002F65E3">
      <w:pPr>
        <w:pStyle w:val="Textoindependiente"/>
        <w:spacing w:before="9"/>
        <w:ind w:left="0"/>
        <w:rPr>
          <w:sz w:val="35"/>
        </w:rPr>
      </w:pPr>
    </w:p>
    <w:p w:rsidR="002F65E3" w:rsidRPr="002F65E3" w:rsidRDefault="002F65E3" w:rsidP="002F65E3">
      <w:pPr>
        <w:pStyle w:val="Ttulo1"/>
      </w:pPr>
      <w:r w:rsidRPr="002F65E3">
        <w:t>Pasos a seguir</w:t>
      </w:r>
    </w:p>
    <w:p w:rsidR="002F65E3" w:rsidRPr="002F65E3" w:rsidRDefault="002F65E3" w:rsidP="002F65E3">
      <w:pPr>
        <w:pStyle w:val="Textoindependiente"/>
        <w:spacing w:before="235"/>
        <w:ind w:left="333"/>
      </w:pPr>
      <w:r w:rsidRPr="002F65E3">
        <w:rPr>
          <w:w w:val="108"/>
        </w:rPr>
        <w:t>1.</w:t>
      </w:r>
      <w:r w:rsidRPr="002F65E3">
        <w:t xml:space="preserve"> </w:t>
      </w:r>
      <w:r w:rsidRPr="002F65E3">
        <w:rPr>
          <w:spacing w:val="-16"/>
        </w:rPr>
        <w:t xml:space="preserve"> </w:t>
      </w:r>
      <w:r w:rsidRPr="002F65E3">
        <w:rPr>
          <w:w w:val="96"/>
        </w:rPr>
        <w:t>Realiza</w:t>
      </w:r>
      <w:r w:rsidRPr="002F65E3">
        <w:rPr>
          <w:spacing w:val="20"/>
        </w:rPr>
        <w:t xml:space="preserve"> </w:t>
      </w:r>
      <w:r w:rsidRPr="002F65E3">
        <w:rPr>
          <w:w w:val="90"/>
        </w:rPr>
        <w:t>los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siguie</w:t>
      </w:r>
      <w:r w:rsidRPr="002F65E3">
        <w:rPr>
          <w:spacing w:val="-7"/>
          <w:w w:val="92"/>
        </w:rPr>
        <w:t>n</w:t>
      </w:r>
      <w:r w:rsidRPr="002F65E3">
        <w:rPr>
          <w:w w:val="94"/>
        </w:rPr>
        <w:t>tes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pasos</w:t>
      </w:r>
      <w:r w:rsidRPr="002F65E3">
        <w:rPr>
          <w:spacing w:val="20"/>
        </w:rPr>
        <w:t xml:space="preserve"> </w:t>
      </w:r>
      <w:r w:rsidRPr="002F65E3">
        <w:rPr>
          <w:w w:val="104"/>
        </w:rPr>
        <w:t>y</w:t>
      </w:r>
      <w:r w:rsidRPr="002F65E3">
        <w:rPr>
          <w:spacing w:val="20"/>
        </w:rPr>
        <w:t xml:space="preserve"> </w:t>
      </w:r>
      <w:r w:rsidRPr="002F65E3">
        <w:rPr>
          <w:w w:val="93"/>
        </w:rPr>
        <w:t>an</w:t>
      </w:r>
      <w:r w:rsidRPr="002F65E3">
        <w:rPr>
          <w:spacing w:val="-118"/>
          <w:w w:val="97"/>
        </w:rPr>
        <w:t>´</w:t>
      </w:r>
      <w:r w:rsidRPr="002F65E3">
        <w:rPr>
          <w:w w:val="93"/>
        </w:rPr>
        <w:t>otalos:</w:t>
      </w:r>
    </w:p>
    <w:p w:rsidR="002F65E3" w:rsidRPr="002F65E3" w:rsidRDefault="002F65E3" w:rsidP="002F65E3">
      <w:pPr>
        <w:pStyle w:val="Textoindependiente"/>
        <w:spacing w:line="242" w:lineRule="auto"/>
        <w:ind w:right="115"/>
        <w:jc w:val="both"/>
      </w:pPr>
      <w:r w:rsidRPr="002F65E3"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182245</wp:posOffset>
                </wp:positionV>
                <wp:extent cx="45720" cy="45720"/>
                <wp:effectExtent l="0" t="1270" r="4445" b="635"/>
                <wp:wrapNone/>
                <wp:docPr id="42" name="Rectángul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E1A16" id="Rectángulo 42" o:spid="_x0000_s1026" style="position:absolute;margin-left:107.8pt;margin-top:14.35pt;width:3.6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rPr>
          <w:w w:val="97"/>
        </w:rPr>
        <w:t>Pide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5"/>
        </w:rPr>
        <w:t>al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1"/>
        </w:rPr>
        <w:t>profesor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2"/>
        </w:rPr>
        <w:t>un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3"/>
        </w:rPr>
        <w:t>usb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2"/>
        </w:rPr>
        <w:t>con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5"/>
        </w:rPr>
        <w:t>la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0"/>
        </w:rPr>
        <w:t>iso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89"/>
        </w:rPr>
        <w:t>e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5"/>
        </w:rPr>
        <w:t>instala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0"/>
        </w:rPr>
        <w:t>en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8"/>
        </w:rPr>
        <w:t>Virtual</w:t>
      </w:r>
      <w:r w:rsidRPr="002F65E3">
        <w:rPr>
          <w:spacing w:val="6"/>
          <w:w w:val="98"/>
        </w:rPr>
        <w:t>b</w:t>
      </w:r>
      <w:r w:rsidRPr="002F65E3">
        <w:rPr>
          <w:spacing w:val="-7"/>
          <w:w w:val="90"/>
        </w:rPr>
        <w:t>o</w:t>
      </w:r>
      <w:r w:rsidRPr="002F65E3">
        <w:rPr>
          <w:w w:val="101"/>
        </w:rPr>
        <w:t>x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3"/>
        </w:rPr>
        <w:t>una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4"/>
        </w:rPr>
        <w:t>distribuci</w:t>
      </w:r>
      <w:r w:rsidRPr="002F65E3">
        <w:rPr>
          <w:spacing w:val="-117"/>
          <w:w w:val="97"/>
        </w:rPr>
        <w:t>´</w:t>
      </w:r>
      <w:r w:rsidRPr="002F65E3">
        <w:rPr>
          <w:w w:val="90"/>
        </w:rPr>
        <w:t>on</w:t>
      </w:r>
      <w:r w:rsidRPr="002F65E3">
        <w:t xml:space="preserve"> </w:t>
      </w:r>
      <w:r w:rsidRPr="002F65E3">
        <w:rPr>
          <w:spacing w:val="-22"/>
        </w:rPr>
        <w:t xml:space="preserve"> </w:t>
      </w:r>
      <w:r w:rsidRPr="002F65E3">
        <w:rPr>
          <w:w w:val="92"/>
        </w:rPr>
        <w:t xml:space="preserve">de </w:t>
      </w:r>
      <w:r w:rsidRPr="002F65E3">
        <w:t>Ubuntu</w:t>
      </w:r>
      <w:r w:rsidRPr="002F65E3">
        <w:rPr>
          <w:spacing w:val="19"/>
        </w:rPr>
        <w:t xml:space="preserve"> </w:t>
      </w:r>
      <w:r w:rsidRPr="002F65E3">
        <w:t>Server.</w:t>
      </w:r>
    </w:p>
    <w:p w:rsidR="002F65E3" w:rsidRPr="002F65E3" w:rsidRDefault="002F65E3" w:rsidP="002F65E3">
      <w:pPr>
        <w:pStyle w:val="Textoindependiente"/>
      </w:pPr>
      <w:r w:rsidRPr="002F65E3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4445" b="0"/>
                <wp:wrapNone/>
                <wp:docPr id="41" name="Rectángul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A03DD" id="Rectángulo 41" o:spid="_x0000_s1026" style="position:absolute;margin-left:107.8pt;margin-top:10.15pt;width:3.6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t xml:space="preserve">Instala Apache y comprueba si se ha creado el usuario </w:t>
      </w:r>
      <w:r w:rsidRPr="002F65E3">
        <w:rPr>
          <w:b/>
        </w:rPr>
        <w:t>www-data</w:t>
      </w:r>
      <w:r w:rsidRPr="002F65E3">
        <w:t>, el grupo</w:t>
      </w:r>
    </w:p>
    <w:p w:rsidR="002F65E3" w:rsidRDefault="002F65E3" w:rsidP="002F65E3">
      <w:pPr>
        <w:spacing w:before="7"/>
        <w:ind w:left="1053"/>
        <w:rPr>
          <w:sz w:val="24"/>
        </w:rPr>
      </w:pPr>
      <w:r w:rsidRPr="002F65E3">
        <w:rPr>
          <w:b/>
          <w:sz w:val="24"/>
        </w:rPr>
        <w:t>www-data</w:t>
      </w:r>
      <w:r w:rsidRPr="002F65E3">
        <w:rPr>
          <w:sz w:val="24"/>
        </w:rPr>
        <w:t xml:space="preserve">, determinando los respectivos </w:t>
      </w:r>
      <w:r w:rsidRPr="002F65E3">
        <w:rPr>
          <w:b/>
          <w:sz w:val="24"/>
        </w:rPr>
        <w:t xml:space="preserve">UID </w:t>
      </w:r>
      <w:r w:rsidRPr="002F65E3">
        <w:rPr>
          <w:sz w:val="24"/>
        </w:rPr>
        <w:t xml:space="preserve">y </w:t>
      </w:r>
      <w:r w:rsidRPr="002F65E3">
        <w:rPr>
          <w:b/>
          <w:sz w:val="24"/>
        </w:rPr>
        <w:t>GID</w:t>
      </w:r>
      <w:r w:rsidRPr="002F65E3">
        <w:rPr>
          <w:sz w:val="24"/>
        </w:rPr>
        <w:t>.</w:t>
      </w:r>
    </w:p>
    <w:p w:rsidR="001403E8" w:rsidRPr="002F65E3" w:rsidRDefault="001403E8" w:rsidP="002F65E3">
      <w:pPr>
        <w:spacing w:before="7"/>
        <w:ind w:left="1053"/>
        <w:rPr>
          <w:sz w:val="24"/>
        </w:rPr>
      </w:pPr>
      <w:r>
        <w:drawing>
          <wp:inline distT="0" distB="0" distL="0" distR="0" wp14:anchorId="15F930D0" wp14:editId="6272917E">
            <wp:extent cx="4181475" cy="828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E3" w:rsidRDefault="002F65E3" w:rsidP="002F65E3">
      <w:pPr>
        <w:pStyle w:val="Textoindependiente"/>
        <w:spacing w:line="242" w:lineRule="auto"/>
        <w:ind w:right="115"/>
        <w:jc w:val="both"/>
        <w:rPr>
          <w:w w:val="94"/>
        </w:rPr>
      </w:pPr>
      <w:r w:rsidRPr="002F65E3"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131445</wp:posOffset>
                </wp:positionV>
                <wp:extent cx="45720" cy="45720"/>
                <wp:effectExtent l="0" t="0" r="4445" b="3810"/>
                <wp:wrapNone/>
                <wp:docPr id="40" name="Rectángu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D9E221" id="Rectángulo 40" o:spid="_x0000_s1026" style="position:absolute;margin-left:107.8pt;margin-top:10.35pt;width:3.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 w:rsidRPr="002F65E3">
        <w:t xml:space="preserve">Comprueba que se ha creado el directorio </w:t>
      </w:r>
      <w:r w:rsidR="001403E8">
        <w:rPr>
          <w:spacing w:val="-24"/>
        </w:rPr>
        <w:t>raí</w:t>
      </w:r>
      <w:r w:rsidRPr="002F65E3">
        <w:rPr>
          <w:spacing w:val="-24"/>
        </w:rPr>
        <w:t xml:space="preserve">z </w:t>
      </w:r>
      <w:r w:rsidRPr="002F65E3">
        <w:t xml:space="preserve">del servidor virtual (esto es, el </w:t>
      </w:r>
      <w:r w:rsidRPr="002F65E3">
        <w:rPr>
          <w:w w:val="93"/>
        </w:rPr>
        <w:t>directorio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2"/>
        </w:rPr>
        <w:t>donde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4"/>
        </w:rPr>
        <w:t>es</w:t>
      </w:r>
      <w:r w:rsidRPr="002F65E3">
        <w:rPr>
          <w:spacing w:val="-1"/>
          <w:w w:val="94"/>
        </w:rPr>
        <w:t>t</w:t>
      </w:r>
      <w:r w:rsidRPr="002F65E3">
        <w:rPr>
          <w:spacing w:val="-118"/>
          <w:w w:val="97"/>
        </w:rPr>
        <w:t>´</w:t>
      </w:r>
      <w:r w:rsidRPr="002F65E3">
        <w:rPr>
          <w:w w:val="96"/>
        </w:rPr>
        <w:t>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1"/>
        </w:rPr>
        <w:t>el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87"/>
        </w:rPr>
        <w:t>fi</w:t>
      </w:r>
      <w:r w:rsidRPr="002F65E3">
        <w:rPr>
          <w:spacing w:val="-7"/>
          <w:w w:val="95"/>
        </w:rPr>
        <w:t>c</w:t>
      </w:r>
      <w:r w:rsidRPr="002F65E3">
        <w:rPr>
          <w:w w:val="91"/>
        </w:rPr>
        <w:t>hero</w:t>
      </w:r>
      <w:r w:rsidRPr="002F65E3">
        <w:t xml:space="preserve"> </w:t>
      </w:r>
      <w:r w:rsidRPr="002F65E3">
        <w:rPr>
          <w:spacing w:val="-25"/>
        </w:rPr>
        <w:t xml:space="preserve"> </w:t>
      </w:r>
      <w:r w:rsidRPr="002F65E3">
        <w:rPr>
          <w:b/>
          <w:w w:val="92"/>
        </w:rPr>
        <w:t>index.</w:t>
      </w:r>
      <w:r w:rsidRPr="002F65E3">
        <w:rPr>
          <w:b/>
          <w:spacing w:val="-8"/>
          <w:w w:val="92"/>
        </w:rPr>
        <w:t>h</w:t>
      </w:r>
      <w:r w:rsidRPr="002F65E3">
        <w:rPr>
          <w:b/>
          <w:w w:val="95"/>
        </w:rPr>
        <w:t>tml</w:t>
      </w:r>
      <w:r w:rsidRPr="002F65E3">
        <w:rPr>
          <w:b/>
        </w:rPr>
        <w:t xml:space="preserve"> </w:t>
      </w:r>
      <w:r w:rsidRPr="002F65E3">
        <w:rPr>
          <w:b/>
          <w:spacing w:val="-31"/>
        </w:rPr>
        <w:t xml:space="preserve"> </w:t>
      </w:r>
      <w:r w:rsidRPr="002F65E3">
        <w:rPr>
          <w:w w:val="91"/>
        </w:rPr>
        <w:t>que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89"/>
        </w:rPr>
        <w:t>se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spacing w:val="-7"/>
          <w:w w:val="92"/>
        </w:rPr>
        <w:t>m</w:t>
      </w:r>
      <w:r w:rsidRPr="002F65E3">
        <w:rPr>
          <w:w w:val="94"/>
        </w:rPr>
        <w:t>uestra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3"/>
        </w:rPr>
        <w:t>cuando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2"/>
        </w:rPr>
        <w:t>accedes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5"/>
        </w:rPr>
        <w:t xml:space="preserve">al </w:t>
      </w:r>
      <w:r w:rsidRPr="002F65E3">
        <w:rPr>
          <w:w w:val="93"/>
        </w:rPr>
        <w:t>servidor)</w:t>
      </w:r>
      <w:r w:rsidRPr="002F65E3">
        <w:rPr>
          <w:spacing w:val="20"/>
        </w:rPr>
        <w:t xml:space="preserve"> </w:t>
      </w:r>
      <w:r w:rsidRPr="002F65E3">
        <w:rPr>
          <w:w w:val="104"/>
        </w:rPr>
        <w:t>y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qu</w:t>
      </w:r>
      <w:r w:rsidRPr="002F65E3">
        <w:rPr>
          <w:spacing w:val="-7"/>
          <w:w w:val="92"/>
        </w:rPr>
        <w:t>i</w:t>
      </w:r>
      <w:r w:rsidRPr="002F65E3">
        <w:rPr>
          <w:spacing w:val="-111"/>
          <w:w w:val="97"/>
        </w:rPr>
        <w:t>´</w:t>
      </w:r>
      <w:r w:rsidRPr="002F65E3">
        <w:rPr>
          <w:w w:val="90"/>
        </w:rPr>
        <w:t>en</w:t>
      </w:r>
      <w:r w:rsidRPr="002F65E3">
        <w:rPr>
          <w:spacing w:val="20"/>
        </w:rPr>
        <w:t xml:space="preserve"> </w:t>
      </w:r>
      <w:r w:rsidRPr="002F65E3">
        <w:rPr>
          <w:w w:val="89"/>
        </w:rPr>
        <w:t>es</w:t>
      </w:r>
      <w:r w:rsidRPr="002F65E3">
        <w:rPr>
          <w:spacing w:val="20"/>
        </w:rPr>
        <w:t xml:space="preserve"> </w:t>
      </w:r>
      <w:r w:rsidRPr="002F65E3">
        <w:rPr>
          <w:w w:val="91"/>
        </w:rPr>
        <w:t>su</w:t>
      </w:r>
      <w:r w:rsidRPr="002F65E3">
        <w:rPr>
          <w:spacing w:val="20"/>
        </w:rPr>
        <w:t xml:space="preserve"> </w:t>
      </w:r>
      <w:r w:rsidRPr="002F65E3">
        <w:rPr>
          <w:w w:val="94"/>
        </w:rPr>
        <w:t>propietario.</w:t>
      </w:r>
    </w:p>
    <w:p w:rsidR="005F50B0" w:rsidRDefault="005F50B0" w:rsidP="002F65E3">
      <w:pPr>
        <w:pStyle w:val="Textoindependiente"/>
        <w:spacing w:line="242" w:lineRule="auto"/>
        <w:ind w:right="115"/>
        <w:jc w:val="both"/>
        <w:rPr>
          <w:w w:val="94"/>
        </w:rPr>
      </w:pPr>
    </w:p>
    <w:p w:rsidR="001403E8" w:rsidRDefault="001403E8" w:rsidP="002F65E3">
      <w:pPr>
        <w:pStyle w:val="Textoindependiente"/>
        <w:spacing w:line="242" w:lineRule="auto"/>
        <w:ind w:right="115"/>
        <w:jc w:val="both"/>
        <w:rPr>
          <w:w w:val="94"/>
        </w:rPr>
      </w:pPr>
      <w:r>
        <w:drawing>
          <wp:inline distT="0" distB="0" distL="0" distR="0" wp14:anchorId="6B65A906" wp14:editId="1D9E4388">
            <wp:extent cx="4248150" cy="8096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B0" w:rsidRDefault="005F50B0" w:rsidP="002F65E3">
      <w:pPr>
        <w:pStyle w:val="Textoindependiente"/>
        <w:spacing w:line="242" w:lineRule="auto"/>
        <w:ind w:right="115"/>
        <w:jc w:val="both"/>
        <w:rPr>
          <w:w w:val="94"/>
        </w:rPr>
      </w:pPr>
    </w:p>
    <w:p w:rsidR="005F50B0" w:rsidRDefault="005F50B0" w:rsidP="002F65E3">
      <w:pPr>
        <w:pStyle w:val="Textoindependiente"/>
        <w:spacing w:line="242" w:lineRule="auto"/>
        <w:ind w:right="115"/>
        <w:jc w:val="both"/>
        <w:rPr>
          <w:w w:val="94"/>
        </w:rPr>
      </w:pPr>
    </w:p>
    <w:p w:rsidR="001403E8" w:rsidRPr="002F65E3" w:rsidRDefault="001403E8" w:rsidP="002F65E3">
      <w:pPr>
        <w:pStyle w:val="Textoindependiente"/>
        <w:spacing w:line="242" w:lineRule="auto"/>
        <w:ind w:right="115"/>
        <w:jc w:val="both"/>
      </w:pPr>
    </w:p>
    <w:p w:rsidR="002F65E3" w:rsidRDefault="002F65E3" w:rsidP="002F65E3">
      <w:pPr>
        <w:pStyle w:val="Textoindependiente"/>
        <w:spacing w:line="242" w:lineRule="auto"/>
        <w:ind w:right="118"/>
        <w:jc w:val="both"/>
        <w:rPr>
          <w:w w:val="93"/>
        </w:rPr>
      </w:pPr>
      <w:r w:rsidRPr="002F65E3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129540</wp:posOffset>
                </wp:positionV>
                <wp:extent cx="45720" cy="45720"/>
                <wp:effectExtent l="0" t="0" r="4445" b="0"/>
                <wp:wrapNone/>
                <wp:docPr id="39" name="Rectángul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E33AC" id="Rectángulo 39" o:spid="_x0000_s1026" style="position:absolute;margin-left:107.8pt;margin-top:10.2pt;width:3.6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rPr>
          <w:w w:val="95"/>
        </w:rPr>
        <w:t>Comprueba</w:t>
      </w:r>
      <w:r w:rsidRPr="002F65E3">
        <w:rPr>
          <w:spacing w:val="8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8"/>
        </w:rPr>
        <w:t xml:space="preserve"> </w:t>
      </w:r>
      <w:r w:rsidRPr="002F65E3">
        <w:rPr>
          <w:spacing w:val="-7"/>
          <w:w w:val="103"/>
        </w:rPr>
        <w:t>v</w:t>
      </w:r>
      <w:r w:rsidRPr="002F65E3">
        <w:rPr>
          <w:w w:val="90"/>
        </w:rPr>
        <w:t>ers</w:t>
      </w:r>
      <w:r w:rsidRPr="002F65E3">
        <w:rPr>
          <w:spacing w:val="-1"/>
          <w:w w:val="90"/>
        </w:rPr>
        <w:t>i</w:t>
      </w:r>
      <w:r w:rsidRPr="002F65E3">
        <w:rPr>
          <w:spacing w:val="-118"/>
          <w:w w:val="97"/>
        </w:rPr>
        <w:t>´</w:t>
      </w:r>
      <w:r w:rsidRPr="002F65E3">
        <w:rPr>
          <w:w w:val="90"/>
        </w:rPr>
        <w:t>on</w:t>
      </w:r>
      <w:r w:rsidRPr="002F65E3">
        <w:rPr>
          <w:spacing w:val="8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8"/>
        </w:rPr>
        <w:t xml:space="preserve"> </w:t>
      </w:r>
      <w:r w:rsidRPr="002F65E3">
        <w:rPr>
          <w:w w:val="99"/>
        </w:rPr>
        <w:t>Apa</w:t>
      </w:r>
      <w:r w:rsidRPr="002F65E3">
        <w:rPr>
          <w:spacing w:val="-7"/>
          <w:w w:val="99"/>
        </w:rPr>
        <w:t>c</w:t>
      </w:r>
      <w:r w:rsidRPr="002F65E3">
        <w:rPr>
          <w:w w:val="91"/>
        </w:rPr>
        <w:t>he</w:t>
      </w:r>
      <w:r w:rsidRPr="002F65E3">
        <w:rPr>
          <w:spacing w:val="8"/>
        </w:rPr>
        <w:t xml:space="preserve"> </w:t>
      </w:r>
      <w:r w:rsidRPr="002F65E3">
        <w:rPr>
          <w:w w:val="104"/>
        </w:rPr>
        <w:t>y</w:t>
      </w:r>
      <w:r w:rsidRPr="002F65E3">
        <w:rPr>
          <w:spacing w:val="8"/>
        </w:rPr>
        <w:t xml:space="preserve"> </w:t>
      </w:r>
      <w:r w:rsidRPr="002F65E3">
        <w:rPr>
          <w:w w:val="91"/>
        </w:rPr>
        <w:t>que</w:t>
      </w:r>
      <w:r w:rsidRPr="002F65E3">
        <w:rPr>
          <w:spacing w:val="8"/>
        </w:rPr>
        <w:t xml:space="preserve"> </w:t>
      </w:r>
      <w:r w:rsidRPr="002F65E3">
        <w:rPr>
          <w:w w:val="91"/>
        </w:rPr>
        <w:t>el</w:t>
      </w:r>
      <w:r w:rsidRPr="002F65E3">
        <w:rPr>
          <w:spacing w:val="8"/>
        </w:rPr>
        <w:t xml:space="preserve"> </w:t>
      </w:r>
      <w:r w:rsidRPr="002F65E3">
        <w:rPr>
          <w:w w:val="93"/>
        </w:rPr>
        <w:t>servidor</w:t>
      </w:r>
      <w:r w:rsidRPr="002F65E3">
        <w:rPr>
          <w:spacing w:val="8"/>
        </w:rPr>
        <w:t xml:space="preserve"> </w:t>
      </w:r>
      <w:r w:rsidRPr="002F65E3">
        <w:rPr>
          <w:w w:val="94"/>
        </w:rPr>
        <w:t>es</w:t>
      </w:r>
      <w:r w:rsidRPr="002F65E3">
        <w:rPr>
          <w:spacing w:val="-1"/>
          <w:w w:val="94"/>
        </w:rPr>
        <w:t>t</w:t>
      </w:r>
      <w:r w:rsidRPr="002F65E3">
        <w:rPr>
          <w:spacing w:val="-118"/>
          <w:w w:val="97"/>
        </w:rPr>
        <w:t>´</w:t>
      </w:r>
      <w:r w:rsidRPr="002F65E3">
        <w:rPr>
          <w:w w:val="96"/>
        </w:rPr>
        <w:t>a</w:t>
      </w:r>
      <w:r w:rsidRPr="002F65E3">
        <w:rPr>
          <w:spacing w:val="8"/>
        </w:rPr>
        <w:t xml:space="preserve"> </w:t>
      </w:r>
      <w:r w:rsidRPr="002F65E3">
        <w:rPr>
          <w:w w:val="92"/>
        </w:rPr>
        <w:t>escu</w:t>
      </w:r>
      <w:r w:rsidRPr="002F65E3">
        <w:rPr>
          <w:spacing w:val="-7"/>
          <w:w w:val="92"/>
        </w:rPr>
        <w:t>c</w:t>
      </w:r>
      <w:r w:rsidRPr="002F65E3">
        <w:rPr>
          <w:w w:val="93"/>
        </w:rPr>
        <w:t>hando</w:t>
      </w:r>
      <w:r w:rsidRPr="002F65E3">
        <w:rPr>
          <w:spacing w:val="8"/>
        </w:rPr>
        <w:t xml:space="preserve"> </w:t>
      </w:r>
      <w:r w:rsidRPr="002F65E3">
        <w:rPr>
          <w:spacing w:val="6"/>
          <w:w w:val="94"/>
        </w:rPr>
        <w:t>p</w:t>
      </w:r>
      <w:r w:rsidRPr="002F65E3">
        <w:rPr>
          <w:w w:val="91"/>
        </w:rPr>
        <w:t>or</w:t>
      </w:r>
      <w:r w:rsidRPr="002F65E3">
        <w:rPr>
          <w:spacing w:val="8"/>
        </w:rPr>
        <w:t xml:space="preserve"> </w:t>
      </w:r>
      <w:r w:rsidRPr="002F65E3">
        <w:rPr>
          <w:w w:val="91"/>
        </w:rPr>
        <w:t>el</w:t>
      </w:r>
      <w:r w:rsidRPr="002F65E3">
        <w:rPr>
          <w:spacing w:val="8"/>
        </w:rPr>
        <w:t xml:space="preserve"> </w:t>
      </w:r>
      <w:r w:rsidRPr="002F65E3">
        <w:rPr>
          <w:w w:val="94"/>
        </w:rPr>
        <w:t xml:space="preserve">puerto </w:t>
      </w:r>
      <w:r w:rsidRPr="002F65E3">
        <w:rPr>
          <w:w w:val="92"/>
        </w:rPr>
        <w:t>corres</w:t>
      </w:r>
      <w:r w:rsidRPr="002F65E3">
        <w:rPr>
          <w:spacing w:val="6"/>
          <w:w w:val="92"/>
        </w:rPr>
        <w:t>p</w:t>
      </w:r>
      <w:r w:rsidRPr="002F65E3">
        <w:rPr>
          <w:w w:val="91"/>
        </w:rPr>
        <w:t>ondie</w:t>
      </w:r>
      <w:r w:rsidRPr="002F65E3">
        <w:rPr>
          <w:spacing w:val="-7"/>
          <w:w w:val="91"/>
        </w:rPr>
        <w:t>n</w:t>
      </w:r>
      <w:r w:rsidRPr="002F65E3">
        <w:rPr>
          <w:w w:val="98"/>
        </w:rPr>
        <w:t>te.</w:t>
      </w:r>
      <w:r w:rsidRPr="002F65E3">
        <w:rPr>
          <w:spacing w:val="20"/>
        </w:rPr>
        <w:t xml:space="preserve"> </w:t>
      </w:r>
      <w:r w:rsidRPr="002F65E3">
        <w:rPr>
          <w:w w:val="94"/>
        </w:rPr>
        <w:t>Puedes</w:t>
      </w:r>
      <w:r w:rsidRPr="002F65E3">
        <w:rPr>
          <w:spacing w:val="20"/>
        </w:rPr>
        <w:t xml:space="preserve"> </w:t>
      </w:r>
      <w:r w:rsidRPr="002F65E3">
        <w:rPr>
          <w:w w:val="94"/>
        </w:rPr>
        <w:t>buscar</w:t>
      </w:r>
      <w:r w:rsidRPr="002F65E3">
        <w:rPr>
          <w:spacing w:val="20"/>
        </w:rPr>
        <w:t xml:space="preserve"> </w:t>
      </w:r>
      <w:r w:rsidRPr="002F65E3">
        <w:rPr>
          <w:w w:val="90"/>
        </w:rPr>
        <w:t>en</w:t>
      </w:r>
      <w:r w:rsidRPr="002F65E3">
        <w:rPr>
          <w:spacing w:val="20"/>
        </w:rPr>
        <w:t xml:space="preserve"> </w:t>
      </w:r>
      <w:r w:rsidRPr="002F65E3">
        <w:rPr>
          <w:w w:val="91"/>
        </w:rPr>
        <w:t>I</w:t>
      </w:r>
      <w:r w:rsidRPr="002F65E3">
        <w:rPr>
          <w:spacing w:val="-7"/>
          <w:w w:val="91"/>
        </w:rPr>
        <w:t>n</w:t>
      </w:r>
      <w:r w:rsidRPr="002F65E3">
        <w:rPr>
          <w:w w:val="95"/>
        </w:rPr>
        <w:t>ternet</w:t>
      </w:r>
      <w:r w:rsidRPr="002F65E3">
        <w:rPr>
          <w:spacing w:val="20"/>
        </w:rPr>
        <w:t xml:space="preserve"> </w:t>
      </w:r>
      <w:r w:rsidRPr="002F65E3">
        <w:rPr>
          <w:spacing w:val="-1"/>
          <w:w w:val="95"/>
        </w:rPr>
        <w:t>c</w:t>
      </w:r>
      <w:r w:rsidRPr="002F65E3">
        <w:rPr>
          <w:spacing w:val="-118"/>
          <w:w w:val="97"/>
        </w:rPr>
        <w:t>´</w:t>
      </w:r>
      <w:r w:rsidRPr="002F65E3">
        <w:rPr>
          <w:w w:val="91"/>
        </w:rPr>
        <w:t>omo</w:t>
      </w:r>
      <w:r w:rsidRPr="002F65E3">
        <w:rPr>
          <w:spacing w:val="20"/>
        </w:rPr>
        <w:t xml:space="preserve"> </w:t>
      </w:r>
      <w:r w:rsidRPr="002F65E3">
        <w:rPr>
          <w:w w:val="93"/>
        </w:rPr>
        <w:t>hacerlo.</w:t>
      </w:r>
    </w:p>
    <w:p w:rsidR="005F50B0" w:rsidRDefault="005F50B0" w:rsidP="002F65E3">
      <w:pPr>
        <w:pStyle w:val="Textoindependiente"/>
        <w:spacing w:line="242" w:lineRule="auto"/>
        <w:ind w:right="118"/>
        <w:jc w:val="both"/>
        <w:rPr>
          <w:w w:val="93"/>
        </w:rPr>
      </w:pPr>
    </w:p>
    <w:p w:rsidR="005F50B0" w:rsidRDefault="005F50B0" w:rsidP="002F65E3">
      <w:pPr>
        <w:pStyle w:val="Textoindependiente"/>
        <w:spacing w:line="242" w:lineRule="auto"/>
        <w:ind w:right="118"/>
        <w:jc w:val="both"/>
        <w:rPr>
          <w:w w:val="93"/>
        </w:rPr>
      </w:pPr>
      <w:r>
        <w:drawing>
          <wp:inline distT="0" distB="0" distL="0" distR="0" wp14:anchorId="07A67103" wp14:editId="16D99A22">
            <wp:extent cx="3638550" cy="6667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B0" w:rsidRDefault="005F50B0" w:rsidP="002F65E3">
      <w:pPr>
        <w:pStyle w:val="Textoindependiente"/>
        <w:spacing w:line="242" w:lineRule="auto"/>
        <w:ind w:right="118"/>
        <w:jc w:val="both"/>
        <w:rPr>
          <w:w w:val="93"/>
        </w:rPr>
      </w:pPr>
    </w:p>
    <w:p w:rsidR="005F50B0" w:rsidRDefault="005F50B0" w:rsidP="002F65E3">
      <w:pPr>
        <w:pStyle w:val="Textoindependiente"/>
        <w:spacing w:line="242" w:lineRule="auto"/>
        <w:ind w:right="118"/>
        <w:jc w:val="both"/>
        <w:rPr>
          <w:w w:val="93"/>
        </w:rPr>
      </w:pPr>
      <w:r>
        <w:drawing>
          <wp:inline distT="0" distB="0" distL="0" distR="0" wp14:anchorId="5760DF4E" wp14:editId="7A39E081">
            <wp:extent cx="5743575" cy="26289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B0" w:rsidRPr="002F65E3" w:rsidRDefault="005F50B0" w:rsidP="002F65E3">
      <w:pPr>
        <w:pStyle w:val="Textoindependiente"/>
        <w:spacing w:line="242" w:lineRule="auto"/>
        <w:ind w:right="118"/>
        <w:jc w:val="both"/>
      </w:pPr>
    </w:p>
    <w:p w:rsidR="002F65E3" w:rsidRDefault="002F65E3" w:rsidP="002F65E3">
      <w:pPr>
        <w:pStyle w:val="Textoindependiente"/>
        <w:spacing w:line="242" w:lineRule="auto"/>
        <w:ind w:right="117"/>
        <w:jc w:val="both"/>
        <w:rPr>
          <w:w w:val="97"/>
        </w:rPr>
      </w:pPr>
      <w:r w:rsidRPr="002F65E3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129540</wp:posOffset>
                </wp:positionV>
                <wp:extent cx="45720" cy="45720"/>
                <wp:effectExtent l="0" t="0" r="4445" b="0"/>
                <wp:wrapNone/>
                <wp:docPr id="38" name="Rectángul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272F7D" id="Rectángulo 38" o:spid="_x0000_s1026" style="position:absolute;margin-left:107.8pt;margin-top:10.2pt;width:3.6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" fillcolor="black" stroked="f">
                <w10:wrap anchorx="page"/>
              </v:rect>
            </w:pict>
          </mc:Fallback>
        </mc:AlternateContent>
      </w:r>
      <w:r w:rsidRPr="002F65E3">
        <w:t>Configura</w:t>
      </w:r>
      <w:r w:rsidRPr="002F65E3">
        <w:rPr>
          <w:spacing w:val="-5"/>
        </w:rPr>
        <w:t xml:space="preserve"> </w:t>
      </w:r>
      <w:r w:rsidRPr="002F65E3">
        <w:t>Virtualbox</w:t>
      </w:r>
      <w:r w:rsidRPr="002F65E3">
        <w:rPr>
          <w:spacing w:val="-4"/>
        </w:rPr>
        <w:t xml:space="preserve"> </w:t>
      </w:r>
      <w:r w:rsidRPr="002F65E3">
        <w:t>en</w:t>
      </w:r>
      <w:r w:rsidRPr="002F65E3">
        <w:rPr>
          <w:spacing w:val="-4"/>
        </w:rPr>
        <w:t xml:space="preserve"> </w:t>
      </w:r>
      <w:r w:rsidRPr="002F65E3">
        <w:t>modo</w:t>
      </w:r>
      <w:r w:rsidRPr="002F65E3">
        <w:rPr>
          <w:spacing w:val="-4"/>
        </w:rPr>
        <w:t xml:space="preserve"> </w:t>
      </w:r>
      <w:r w:rsidRPr="002F65E3">
        <w:rPr>
          <w:spacing w:val="-7"/>
        </w:rPr>
        <w:t>NAT</w:t>
      </w:r>
      <w:r w:rsidRPr="002F65E3">
        <w:rPr>
          <w:spacing w:val="-4"/>
        </w:rPr>
        <w:t xml:space="preserve"> </w:t>
      </w:r>
      <w:r w:rsidRPr="002F65E3">
        <w:t>para</w:t>
      </w:r>
      <w:r w:rsidRPr="002F65E3">
        <w:rPr>
          <w:spacing w:val="-5"/>
        </w:rPr>
        <w:t xml:space="preserve"> </w:t>
      </w:r>
      <w:r w:rsidRPr="002F65E3">
        <w:t>que</w:t>
      </w:r>
      <w:r w:rsidRPr="002F65E3">
        <w:rPr>
          <w:spacing w:val="-4"/>
        </w:rPr>
        <w:t xml:space="preserve"> </w:t>
      </w:r>
      <w:r w:rsidRPr="002F65E3">
        <w:t>las</w:t>
      </w:r>
      <w:r w:rsidRPr="002F65E3">
        <w:rPr>
          <w:spacing w:val="-4"/>
        </w:rPr>
        <w:t xml:space="preserve"> </w:t>
      </w:r>
      <w:r w:rsidRPr="002F65E3">
        <w:t>peticiones</w:t>
      </w:r>
      <w:r w:rsidRPr="002F65E3">
        <w:rPr>
          <w:spacing w:val="-4"/>
        </w:rPr>
        <w:t xml:space="preserve"> </w:t>
      </w:r>
      <w:r w:rsidRPr="002F65E3">
        <w:t>al</w:t>
      </w:r>
      <w:r w:rsidRPr="002F65E3">
        <w:rPr>
          <w:spacing w:val="-4"/>
        </w:rPr>
        <w:t xml:space="preserve"> </w:t>
      </w:r>
      <w:r w:rsidRPr="002F65E3">
        <w:t>puerto</w:t>
      </w:r>
      <w:r w:rsidRPr="002F65E3">
        <w:rPr>
          <w:spacing w:val="-4"/>
        </w:rPr>
        <w:t xml:space="preserve"> </w:t>
      </w:r>
      <w:r w:rsidRPr="002F65E3">
        <w:t>8000</w:t>
      </w:r>
      <w:r w:rsidRPr="002F65E3">
        <w:rPr>
          <w:spacing w:val="-5"/>
        </w:rPr>
        <w:t xml:space="preserve"> </w:t>
      </w:r>
      <w:r w:rsidRPr="002F65E3">
        <w:t xml:space="preserve">de </w:t>
      </w:r>
      <w:r w:rsidRPr="002F65E3">
        <w:rPr>
          <w:w w:val="95"/>
        </w:rPr>
        <w:t>la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host,</w:t>
      </w:r>
      <w:r w:rsidRPr="002F65E3">
        <w:rPr>
          <w:spacing w:val="20"/>
        </w:rPr>
        <w:t xml:space="preserve"> </w:t>
      </w:r>
      <w:r w:rsidRPr="002F65E3">
        <w:rPr>
          <w:w w:val="89"/>
        </w:rPr>
        <w:t>se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redirec</w:t>
      </w:r>
      <w:r w:rsidRPr="002F65E3">
        <w:rPr>
          <w:spacing w:val="-1"/>
          <w:w w:val="92"/>
        </w:rPr>
        <w:t>c</w:t>
      </w:r>
      <w:r w:rsidRPr="002F65E3">
        <w:rPr>
          <w:w w:val="91"/>
        </w:rPr>
        <w:t>ionen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al</w:t>
      </w:r>
      <w:r w:rsidRPr="002F65E3">
        <w:rPr>
          <w:spacing w:val="20"/>
        </w:rPr>
        <w:t xml:space="preserve"> </w:t>
      </w:r>
      <w:r w:rsidRPr="002F65E3">
        <w:rPr>
          <w:w w:val="94"/>
        </w:rPr>
        <w:t>puerto</w:t>
      </w:r>
      <w:r w:rsidRPr="002F65E3">
        <w:rPr>
          <w:spacing w:val="20"/>
        </w:rPr>
        <w:t xml:space="preserve"> </w:t>
      </w:r>
      <w:r w:rsidRPr="002F65E3">
        <w:rPr>
          <w:w w:val="80"/>
        </w:rPr>
        <w:t>80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0"/>
        </w:rPr>
        <w:t xml:space="preserve"> </w:t>
      </w:r>
      <w:r w:rsidRPr="002F65E3">
        <w:rPr>
          <w:w w:val="97"/>
        </w:rPr>
        <w:t>virtual.</w:t>
      </w:r>
    </w:p>
    <w:p w:rsidR="005F50B0" w:rsidRDefault="005F50B0" w:rsidP="002F65E3">
      <w:pPr>
        <w:pStyle w:val="Textoindependiente"/>
        <w:spacing w:line="242" w:lineRule="auto"/>
        <w:ind w:right="117"/>
        <w:jc w:val="both"/>
        <w:rPr>
          <w:w w:val="97"/>
        </w:rPr>
      </w:pPr>
    </w:p>
    <w:p w:rsidR="005F50B0" w:rsidRPr="002F65E3" w:rsidRDefault="005F50B0" w:rsidP="002F65E3">
      <w:pPr>
        <w:pStyle w:val="Textoindependiente"/>
        <w:spacing w:line="242" w:lineRule="auto"/>
        <w:ind w:right="117"/>
        <w:jc w:val="both"/>
      </w:pPr>
      <w:r>
        <w:drawing>
          <wp:inline distT="0" distB="0" distL="0" distR="0" wp14:anchorId="56941C0E" wp14:editId="62DE6976">
            <wp:extent cx="4333875" cy="284457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350" cy="28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E3" w:rsidRDefault="002F65E3" w:rsidP="002F65E3">
      <w:pPr>
        <w:pStyle w:val="Textoindependiente"/>
        <w:spacing w:line="242" w:lineRule="auto"/>
        <w:ind w:right="115"/>
        <w:jc w:val="both"/>
        <w:rPr>
          <w:w w:val="93"/>
        </w:rPr>
      </w:pPr>
      <w:r w:rsidRPr="002F65E3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4445" b="0"/>
                <wp:wrapNone/>
                <wp:docPr id="37" name="Rectángul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BAC0C2" id="Rectángulo 37" o:spid="_x0000_s1026" style="position:absolute;margin-left:107.8pt;margin-top:10.15pt;width:3.6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" fillcolor="black" stroked="f">
                <w10:wrap anchorx="page"/>
              </v:rect>
            </w:pict>
          </mc:Fallback>
        </mc:AlternateContent>
      </w:r>
      <w:r w:rsidRPr="002F65E3">
        <w:rPr>
          <w:w w:val="95"/>
        </w:rPr>
        <w:t>Comprueba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1"/>
        </w:rPr>
        <w:t>desde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5"/>
        </w:rPr>
        <w:t>la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5"/>
        </w:rPr>
        <w:t>host,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1"/>
        </w:rPr>
        <w:t>que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2"/>
        </w:rPr>
        <w:t>puedes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3"/>
        </w:rPr>
        <w:t>acceder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5"/>
        </w:rPr>
        <w:t>al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3"/>
        </w:rPr>
        <w:t>serv</w:t>
      </w:r>
      <w:r w:rsidRPr="002F65E3">
        <w:rPr>
          <w:spacing w:val="-1"/>
          <w:w w:val="93"/>
        </w:rPr>
        <w:t>i</w:t>
      </w:r>
      <w:r w:rsidRPr="002F65E3">
        <w:rPr>
          <w:w w:val="92"/>
        </w:rPr>
        <w:t>dor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spacing w:val="-7"/>
          <w:w w:val="95"/>
        </w:rPr>
        <w:t>w</w:t>
      </w:r>
      <w:r w:rsidRPr="002F65E3">
        <w:rPr>
          <w:w w:val="93"/>
        </w:rPr>
        <w:t>eb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2"/>
        </w:rPr>
        <w:t>de</w:t>
      </w:r>
      <w:r w:rsidRPr="002F65E3">
        <w:t xml:space="preserve"> </w:t>
      </w:r>
      <w:r w:rsidRPr="002F65E3">
        <w:rPr>
          <w:spacing w:val="-14"/>
        </w:rPr>
        <w:t xml:space="preserve"> </w:t>
      </w:r>
      <w:r w:rsidRPr="002F65E3">
        <w:rPr>
          <w:w w:val="95"/>
        </w:rPr>
        <w:t xml:space="preserve">la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0"/>
        </w:rPr>
        <w:t xml:space="preserve"> </w:t>
      </w:r>
      <w:r w:rsidRPr="002F65E3">
        <w:rPr>
          <w:w w:val="98"/>
        </w:rPr>
        <w:t>virt</w:t>
      </w:r>
      <w:r w:rsidRPr="002F65E3">
        <w:rPr>
          <w:spacing w:val="-1"/>
          <w:w w:val="98"/>
        </w:rPr>
        <w:t>u</w:t>
      </w:r>
      <w:r w:rsidRPr="002F65E3">
        <w:rPr>
          <w:w w:val="95"/>
        </w:rPr>
        <w:t>al</w:t>
      </w:r>
      <w:r w:rsidRPr="002F65E3">
        <w:rPr>
          <w:spacing w:val="20"/>
        </w:rPr>
        <w:t xml:space="preserve"> </w:t>
      </w:r>
      <w:r w:rsidRPr="002F65E3">
        <w:rPr>
          <w:w w:val="96"/>
        </w:rPr>
        <w:t>a</w:t>
      </w:r>
      <w:r w:rsidRPr="002F65E3">
        <w:rPr>
          <w:spacing w:val="20"/>
        </w:rPr>
        <w:t xml:space="preserve"> </w:t>
      </w:r>
      <w:r w:rsidRPr="002F65E3">
        <w:rPr>
          <w:w w:val="98"/>
        </w:rPr>
        <w:t>tr</w:t>
      </w:r>
      <w:r w:rsidRPr="002F65E3">
        <w:rPr>
          <w:spacing w:val="-7"/>
          <w:w w:val="98"/>
        </w:rPr>
        <w:t>a</w:t>
      </w:r>
      <w:r w:rsidRPr="002F65E3">
        <w:rPr>
          <w:spacing w:val="-7"/>
          <w:w w:val="103"/>
        </w:rPr>
        <w:t>v</w:t>
      </w:r>
      <w:r w:rsidRPr="002F65E3">
        <w:rPr>
          <w:spacing w:val="-111"/>
          <w:w w:val="97"/>
        </w:rPr>
        <w:t>´</w:t>
      </w:r>
      <w:r w:rsidRPr="002F65E3">
        <w:rPr>
          <w:w w:val="89"/>
        </w:rPr>
        <w:t>es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un</w:t>
      </w:r>
      <w:r w:rsidRPr="002F65E3">
        <w:rPr>
          <w:spacing w:val="20"/>
        </w:rPr>
        <w:t xml:space="preserve"> </w:t>
      </w:r>
      <w:r w:rsidRPr="002F65E3">
        <w:rPr>
          <w:w w:val="93"/>
        </w:rPr>
        <w:t>n</w:t>
      </w:r>
      <w:r w:rsidRPr="002F65E3">
        <w:rPr>
          <w:spacing w:val="-7"/>
          <w:w w:val="93"/>
        </w:rPr>
        <w:t>a</w:t>
      </w:r>
      <w:r w:rsidRPr="002F65E3">
        <w:rPr>
          <w:spacing w:val="-7"/>
          <w:w w:val="103"/>
        </w:rPr>
        <w:t>v</w:t>
      </w:r>
      <w:r w:rsidRPr="002F65E3">
        <w:rPr>
          <w:w w:val="93"/>
        </w:rPr>
        <w:t>egador.</w:t>
      </w:r>
    </w:p>
    <w:p w:rsidR="007A0949" w:rsidRDefault="007A0949" w:rsidP="002F65E3">
      <w:pPr>
        <w:pStyle w:val="Textoindependiente"/>
        <w:spacing w:line="242" w:lineRule="auto"/>
        <w:ind w:right="115"/>
        <w:jc w:val="both"/>
        <w:rPr>
          <w:w w:val="93"/>
        </w:rPr>
      </w:pPr>
    </w:p>
    <w:p w:rsidR="007A0949" w:rsidRPr="002F65E3" w:rsidRDefault="009010E9" w:rsidP="002F65E3">
      <w:pPr>
        <w:pStyle w:val="Textoindependiente"/>
        <w:spacing w:line="242" w:lineRule="auto"/>
        <w:ind w:right="115"/>
        <w:jc w:val="both"/>
      </w:pPr>
      <w:r>
        <w:drawing>
          <wp:inline distT="0" distB="0" distL="0" distR="0" wp14:anchorId="320CE306" wp14:editId="117F5FF9">
            <wp:extent cx="3548471" cy="29813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997" cy="29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E3" w:rsidRDefault="002F65E3" w:rsidP="002F65E3">
      <w:pPr>
        <w:pStyle w:val="Textoindependiente"/>
        <w:spacing w:line="242" w:lineRule="auto"/>
        <w:ind w:right="115"/>
        <w:jc w:val="both"/>
        <w:rPr>
          <w:w w:val="95"/>
        </w:rPr>
      </w:pPr>
      <w:r w:rsidRPr="002F65E3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128905</wp:posOffset>
                </wp:positionV>
                <wp:extent cx="45720" cy="45720"/>
                <wp:effectExtent l="0" t="0" r="4445" b="0"/>
                <wp:wrapNone/>
                <wp:docPr id="36" name="Rectángu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363CC9" id="Rectángulo 36" o:spid="_x0000_s1026" style="position:absolute;margin-left:107.8pt;margin-top:10.15pt;width:3.6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" fillcolor="black" stroked="f">
                <w10:wrap anchorx="page"/>
              </v:rect>
            </w:pict>
          </mc:Fallback>
        </mc:AlternateContent>
      </w:r>
      <w:r w:rsidRPr="002F65E3">
        <w:rPr>
          <w:w w:val="94"/>
        </w:rPr>
        <w:t>M</w:t>
      </w:r>
      <w:r w:rsidRPr="002F65E3">
        <w:rPr>
          <w:spacing w:val="6"/>
          <w:w w:val="94"/>
        </w:rPr>
        <w:t>o</w:t>
      </w:r>
      <w:r w:rsidRPr="002F65E3">
        <w:rPr>
          <w:w w:val="93"/>
        </w:rPr>
        <w:t>di</w:t>
      </w:r>
      <w:r w:rsidRPr="002F65E3">
        <w:rPr>
          <w:w w:val="87"/>
        </w:rPr>
        <w:t>fi</w:t>
      </w:r>
      <w:r w:rsidRPr="002F65E3">
        <w:rPr>
          <w:w w:val="96"/>
        </w:rPr>
        <w:t>ca</w:t>
      </w:r>
      <w:r w:rsidRPr="002F65E3">
        <w:rPr>
          <w:spacing w:val="24"/>
        </w:rPr>
        <w:t xml:space="preserve"> </w:t>
      </w:r>
      <w:r w:rsidRPr="002F65E3">
        <w:rPr>
          <w:w w:val="91"/>
        </w:rPr>
        <w:t>el</w:t>
      </w:r>
      <w:r w:rsidRPr="002F65E3">
        <w:rPr>
          <w:spacing w:val="24"/>
        </w:rPr>
        <w:t xml:space="preserve"> </w:t>
      </w:r>
      <w:r w:rsidRPr="002F65E3">
        <w:rPr>
          <w:spacing w:val="-1"/>
          <w:w w:val="95"/>
        </w:rPr>
        <w:t>c</w:t>
      </w:r>
      <w:r w:rsidRPr="002F65E3">
        <w:rPr>
          <w:spacing w:val="-118"/>
          <w:w w:val="97"/>
        </w:rPr>
        <w:t>´</w:t>
      </w:r>
      <w:r w:rsidRPr="002F65E3">
        <w:rPr>
          <w:w w:val="92"/>
        </w:rPr>
        <w:t>odigo</w:t>
      </w:r>
      <w:r w:rsidRPr="002F65E3">
        <w:rPr>
          <w:spacing w:val="24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4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24"/>
        </w:rPr>
        <w:t xml:space="preserve"> </w:t>
      </w:r>
      <w:r w:rsidRPr="002F65E3">
        <w:rPr>
          <w:w w:val="94"/>
        </w:rPr>
        <w:t>p</w:t>
      </w:r>
      <w:r w:rsidRPr="002F65E3">
        <w:rPr>
          <w:spacing w:val="-117"/>
          <w:w w:val="97"/>
        </w:rPr>
        <w:t>´</w:t>
      </w:r>
      <w:r w:rsidRPr="002F65E3">
        <w:rPr>
          <w:w w:val="94"/>
        </w:rPr>
        <w:t>agina</w:t>
      </w:r>
      <w:r w:rsidRPr="002F65E3">
        <w:rPr>
          <w:spacing w:val="24"/>
        </w:rPr>
        <w:t xml:space="preserve"> </w:t>
      </w:r>
      <w:r w:rsidRPr="002F65E3">
        <w:rPr>
          <w:spacing w:val="6"/>
          <w:w w:val="94"/>
        </w:rPr>
        <w:t>p</w:t>
      </w:r>
      <w:r w:rsidRPr="002F65E3">
        <w:rPr>
          <w:w w:val="91"/>
        </w:rPr>
        <w:t>or</w:t>
      </w:r>
      <w:r w:rsidRPr="002F65E3">
        <w:rPr>
          <w:spacing w:val="24"/>
        </w:rPr>
        <w:t xml:space="preserve"> </w:t>
      </w:r>
      <w:r w:rsidRPr="002F65E3">
        <w:rPr>
          <w:w w:val="93"/>
        </w:rPr>
        <w:t>defecto</w:t>
      </w:r>
      <w:r w:rsidRPr="002F65E3">
        <w:rPr>
          <w:spacing w:val="24"/>
        </w:rPr>
        <w:t xml:space="preserve"> </w:t>
      </w:r>
      <w:r w:rsidRPr="002F65E3">
        <w:rPr>
          <w:w w:val="104"/>
        </w:rPr>
        <w:t>y</w:t>
      </w:r>
      <w:r w:rsidRPr="002F65E3">
        <w:rPr>
          <w:spacing w:val="24"/>
        </w:rPr>
        <w:t xml:space="preserve"> </w:t>
      </w:r>
      <w:r w:rsidRPr="002F65E3">
        <w:rPr>
          <w:w w:val="93"/>
        </w:rPr>
        <w:t>comprueba</w:t>
      </w:r>
      <w:r w:rsidRPr="002F65E3">
        <w:rPr>
          <w:spacing w:val="23"/>
        </w:rPr>
        <w:t xml:space="preserve"> </w:t>
      </w:r>
      <w:r w:rsidRPr="002F65E3">
        <w:rPr>
          <w:w w:val="91"/>
        </w:rPr>
        <w:t>que</w:t>
      </w:r>
      <w:r w:rsidRPr="002F65E3">
        <w:rPr>
          <w:spacing w:val="24"/>
        </w:rPr>
        <w:t xml:space="preserve"> </w:t>
      </w:r>
      <w:r w:rsidRPr="002F65E3">
        <w:rPr>
          <w:w w:val="92"/>
        </w:rPr>
        <w:t>funciona</w:t>
      </w:r>
      <w:r w:rsidRPr="002F65E3">
        <w:rPr>
          <w:spacing w:val="23"/>
        </w:rPr>
        <w:t xml:space="preserve"> </w:t>
      </w:r>
      <w:r w:rsidRPr="002F65E3">
        <w:rPr>
          <w:w w:val="91"/>
        </w:rPr>
        <w:t>desde</w:t>
      </w:r>
      <w:r w:rsidRPr="002F65E3">
        <w:rPr>
          <w:spacing w:val="24"/>
        </w:rPr>
        <w:t xml:space="preserve"> </w:t>
      </w:r>
      <w:r w:rsidRPr="002F65E3">
        <w:rPr>
          <w:w w:val="95"/>
        </w:rPr>
        <w:t xml:space="preserve">la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host.</w:t>
      </w:r>
    </w:p>
    <w:p w:rsidR="009010E9" w:rsidRPr="002F65E3" w:rsidRDefault="009010E9" w:rsidP="002F65E3">
      <w:pPr>
        <w:pStyle w:val="Textoindependiente"/>
        <w:spacing w:line="242" w:lineRule="auto"/>
        <w:ind w:right="115"/>
        <w:jc w:val="both"/>
      </w:pPr>
    </w:p>
    <w:p w:rsidR="009010E9" w:rsidRPr="002F65E3" w:rsidRDefault="009010E9" w:rsidP="009010E9">
      <w:pPr>
        <w:spacing w:line="242" w:lineRule="auto"/>
        <w:ind w:left="708" w:firstLine="708"/>
        <w:sectPr w:rsidR="009010E9" w:rsidRPr="002F65E3">
          <w:pgSz w:w="11910" w:h="16840"/>
          <w:pgMar w:top="2880" w:right="1300" w:bottom="1840" w:left="1300" w:header="1258" w:footer="1650" w:gutter="0"/>
          <w:pgNumType w:start="1"/>
          <w:cols w:space="720"/>
        </w:sectPr>
      </w:pPr>
      <w:r>
        <w:drawing>
          <wp:inline distT="0" distB="0" distL="0" distR="0" wp14:anchorId="00F9DE39" wp14:editId="07600C86">
            <wp:extent cx="3467100" cy="2912960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023" cy="29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E3" w:rsidRPr="002F65E3" w:rsidRDefault="002F65E3" w:rsidP="002F65E3">
      <w:pPr>
        <w:pStyle w:val="Textoindependiente"/>
        <w:ind w:left="0"/>
        <w:rPr>
          <w:sz w:val="20"/>
        </w:rPr>
      </w:pPr>
    </w:p>
    <w:p w:rsidR="002F65E3" w:rsidRPr="002F65E3" w:rsidRDefault="002F65E3" w:rsidP="002F65E3">
      <w:pPr>
        <w:pStyle w:val="Textoindependiente"/>
        <w:spacing w:before="8"/>
        <w:ind w:left="0"/>
        <w:rPr>
          <w:sz w:val="16"/>
        </w:rPr>
      </w:pPr>
    </w:p>
    <w:p w:rsidR="002F65E3" w:rsidRPr="002F65E3" w:rsidRDefault="002F65E3" w:rsidP="002F65E3">
      <w:pPr>
        <w:pStyle w:val="Textoindependiente"/>
        <w:spacing w:line="242" w:lineRule="auto"/>
        <w:ind w:right="115"/>
        <w:jc w:val="both"/>
      </w:pPr>
      <w:r w:rsidRPr="002F65E3"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118745</wp:posOffset>
                </wp:positionV>
                <wp:extent cx="45720" cy="45720"/>
                <wp:effectExtent l="0" t="4445" r="4445" b="0"/>
                <wp:wrapNone/>
                <wp:docPr id="35" name="Rectá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B3DA3" id="Rectángulo 35" o:spid="_x0000_s1026" style="position:absolute;margin-left:107.8pt;margin-top:9.35pt;width:3.6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Pr="002F65E3">
        <w:rPr>
          <w:w w:val="95"/>
        </w:rPr>
        <w:t>Instala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103"/>
        </w:rPr>
        <w:t>Git</w:t>
      </w:r>
      <w:r w:rsidRPr="002F65E3">
        <w:t xml:space="preserve"> </w:t>
      </w:r>
      <w:r w:rsidRPr="002F65E3">
        <w:rPr>
          <w:spacing w:val="-19"/>
        </w:rPr>
        <w:t xml:space="preserve"> </w:t>
      </w:r>
      <w:r w:rsidRPr="002F65E3">
        <w:rPr>
          <w:w w:val="90"/>
        </w:rPr>
        <w:t>en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5"/>
        </w:rPr>
        <w:t>la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spacing w:val="-1"/>
          <w:w w:val="103"/>
        </w:rPr>
        <w:t>v</w:t>
      </w:r>
      <w:r w:rsidRPr="002F65E3">
        <w:rPr>
          <w:w w:val="96"/>
        </w:rPr>
        <w:t>irtual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104"/>
        </w:rPr>
        <w:t>y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8"/>
        </w:rPr>
        <w:t>uti</w:t>
      </w:r>
      <w:r w:rsidRPr="002F65E3">
        <w:rPr>
          <w:spacing w:val="-26"/>
          <w:w w:val="94"/>
        </w:rPr>
        <w:t>l</w:t>
      </w:r>
      <w:r w:rsidRPr="002F65E3">
        <w:rPr>
          <w:spacing w:val="-91"/>
          <w:w w:val="97"/>
        </w:rPr>
        <w:t>´</w:t>
      </w:r>
      <w:r w:rsidRPr="002F65E3">
        <w:rPr>
          <w:w w:val="94"/>
        </w:rPr>
        <w:t>ızalo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5"/>
        </w:rPr>
        <w:t>para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4"/>
        </w:rPr>
        <w:t>dejar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5"/>
        </w:rPr>
        <w:t>al</w:t>
      </w:r>
      <w:r w:rsidRPr="002F65E3">
        <w:rPr>
          <w:spacing w:val="-26"/>
          <w:w w:val="94"/>
        </w:rPr>
        <w:t>l</w:t>
      </w:r>
      <w:r w:rsidRPr="002F65E3">
        <w:rPr>
          <w:spacing w:val="-91"/>
          <w:w w:val="97"/>
        </w:rPr>
        <w:t>´</w:t>
      </w:r>
      <w:r w:rsidRPr="002F65E3">
        <w:rPr>
          <w:w w:val="92"/>
        </w:rPr>
        <w:t>ı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9"/>
        </w:rPr>
        <w:t>tu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4"/>
        </w:rPr>
        <w:t>p</w:t>
      </w:r>
      <w:r w:rsidRPr="002F65E3">
        <w:rPr>
          <w:spacing w:val="-117"/>
          <w:w w:val="97"/>
        </w:rPr>
        <w:t>´</w:t>
      </w:r>
      <w:r w:rsidRPr="002F65E3">
        <w:rPr>
          <w:w w:val="94"/>
        </w:rPr>
        <w:t>agina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spacing w:val="-7"/>
          <w:w w:val="95"/>
        </w:rPr>
        <w:t>w</w:t>
      </w:r>
      <w:r w:rsidRPr="002F65E3">
        <w:rPr>
          <w:w w:val="93"/>
        </w:rPr>
        <w:t>eb</w:t>
      </w:r>
      <w:r w:rsidRPr="002F65E3">
        <w:t xml:space="preserve"> </w:t>
      </w:r>
      <w:r w:rsidRPr="002F65E3">
        <w:rPr>
          <w:spacing w:val="-18"/>
        </w:rPr>
        <w:t xml:space="preserve"> </w:t>
      </w:r>
      <w:r w:rsidRPr="002F65E3">
        <w:rPr>
          <w:w w:val="90"/>
        </w:rPr>
        <w:t xml:space="preserve">en </w:t>
      </w:r>
      <w:r w:rsidRPr="002F65E3">
        <w:rPr>
          <w:w w:val="91"/>
        </w:rPr>
        <w:t>el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3"/>
        </w:rPr>
        <w:t>directorio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2"/>
        </w:rPr>
        <w:t>corres</w:t>
      </w:r>
      <w:r w:rsidRPr="002F65E3">
        <w:rPr>
          <w:spacing w:val="6"/>
          <w:w w:val="92"/>
        </w:rPr>
        <w:t>p</w:t>
      </w:r>
      <w:r w:rsidRPr="002F65E3">
        <w:rPr>
          <w:w w:val="91"/>
        </w:rPr>
        <w:t>ondie</w:t>
      </w:r>
      <w:r w:rsidRPr="002F65E3">
        <w:rPr>
          <w:spacing w:val="-7"/>
          <w:w w:val="91"/>
        </w:rPr>
        <w:t>n</w:t>
      </w:r>
      <w:r w:rsidRPr="002F65E3">
        <w:rPr>
          <w:w w:val="98"/>
        </w:rPr>
        <w:t>te.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5"/>
        </w:rPr>
        <w:t>Comprueba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2"/>
        </w:rPr>
        <w:t>q</w:t>
      </w:r>
      <w:r w:rsidRPr="002F65E3">
        <w:rPr>
          <w:spacing w:val="-1"/>
          <w:w w:val="92"/>
        </w:rPr>
        <w:t>u</w:t>
      </w:r>
      <w:r w:rsidRPr="002F65E3">
        <w:rPr>
          <w:w w:val="89"/>
        </w:rPr>
        <w:t>e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2"/>
        </w:rPr>
        <w:t>funciona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1"/>
        </w:rPr>
        <w:t>desde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5"/>
        </w:rPr>
        <w:t>la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t xml:space="preserve"> </w:t>
      </w:r>
      <w:r w:rsidRPr="002F65E3">
        <w:rPr>
          <w:spacing w:val="-27"/>
        </w:rPr>
        <w:t xml:space="preserve"> </w:t>
      </w:r>
      <w:r w:rsidRPr="002F65E3">
        <w:rPr>
          <w:w w:val="95"/>
        </w:rPr>
        <w:t>host.</w:t>
      </w:r>
    </w:p>
    <w:p w:rsidR="002F65E3" w:rsidRPr="002F65E3" w:rsidRDefault="002F65E3" w:rsidP="002F65E3">
      <w:pPr>
        <w:pStyle w:val="Textoindependiente"/>
        <w:spacing w:before="1"/>
      </w:pPr>
      <w:r w:rsidRPr="002F65E3">
        <w:rPr>
          <w:w w:val="103"/>
        </w:rPr>
        <w:t>¿</w:t>
      </w:r>
      <w:r w:rsidRPr="002F65E3">
        <w:rPr>
          <w:spacing w:val="-1"/>
          <w:w w:val="103"/>
        </w:rPr>
        <w:t>C</w:t>
      </w:r>
      <w:r w:rsidRPr="002F65E3">
        <w:rPr>
          <w:spacing w:val="-118"/>
          <w:w w:val="97"/>
        </w:rPr>
        <w:t>´</w:t>
      </w:r>
      <w:r w:rsidRPr="002F65E3">
        <w:rPr>
          <w:w w:val="91"/>
        </w:rPr>
        <w:t>omo</w:t>
      </w:r>
      <w:r w:rsidRPr="002F65E3">
        <w:rPr>
          <w:spacing w:val="20"/>
        </w:rPr>
        <w:t xml:space="preserve"> </w:t>
      </w:r>
      <w:r w:rsidRPr="002F65E3">
        <w:rPr>
          <w:spacing w:val="6"/>
          <w:w w:val="94"/>
        </w:rPr>
        <w:t>p</w:t>
      </w:r>
      <w:r w:rsidRPr="002F65E3">
        <w:rPr>
          <w:w w:val="92"/>
        </w:rPr>
        <w:t>ond</w:t>
      </w:r>
      <w:r w:rsidRPr="002F65E3">
        <w:rPr>
          <w:spacing w:val="-26"/>
          <w:w w:val="92"/>
        </w:rPr>
        <w:t>r</w:t>
      </w:r>
      <w:r w:rsidRPr="002F65E3">
        <w:rPr>
          <w:spacing w:val="-91"/>
          <w:w w:val="97"/>
        </w:rPr>
        <w:t>´</w:t>
      </w:r>
      <w:r w:rsidRPr="002F65E3">
        <w:rPr>
          <w:w w:val="92"/>
        </w:rPr>
        <w:t>ıas</w:t>
      </w:r>
      <w:r w:rsidRPr="002F65E3">
        <w:rPr>
          <w:spacing w:val="20"/>
        </w:rPr>
        <w:t xml:space="preserve"> </w:t>
      </w:r>
      <w:r w:rsidRPr="002F65E3">
        <w:rPr>
          <w:w w:val="99"/>
        </w:rPr>
        <w:t>tu</w:t>
      </w:r>
      <w:r w:rsidRPr="002F65E3">
        <w:rPr>
          <w:spacing w:val="20"/>
        </w:rPr>
        <w:t xml:space="preserve"> </w:t>
      </w:r>
      <w:r w:rsidRPr="002F65E3">
        <w:rPr>
          <w:w w:val="94"/>
        </w:rPr>
        <w:t>p</w:t>
      </w:r>
      <w:r w:rsidRPr="002F65E3">
        <w:rPr>
          <w:spacing w:val="-117"/>
          <w:w w:val="97"/>
        </w:rPr>
        <w:t>´</w:t>
      </w:r>
      <w:r w:rsidRPr="002F65E3">
        <w:rPr>
          <w:w w:val="94"/>
        </w:rPr>
        <w:t>agina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al</w:t>
      </w:r>
      <w:r w:rsidRPr="002F65E3">
        <w:rPr>
          <w:spacing w:val="-26"/>
          <w:w w:val="94"/>
        </w:rPr>
        <w:t>l</w:t>
      </w:r>
      <w:r w:rsidRPr="002F65E3">
        <w:rPr>
          <w:spacing w:val="-91"/>
          <w:w w:val="97"/>
        </w:rPr>
        <w:t>´</w:t>
      </w:r>
      <w:r w:rsidRPr="002F65E3">
        <w:rPr>
          <w:w w:val="92"/>
        </w:rPr>
        <w:t>ı</w:t>
      </w:r>
      <w:r w:rsidRPr="002F65E3">
        <w:rPr>
          <w:spacing w:val="20"/>
        </w:rPr>
        <w:t xml:space="preserve"> </w:t>
      </w:r>
      <w:r w:rsidRPr="002F65E3">
        <w:rPr>
          <w:w w:val="90"/>
        </w:rPr>
        <w:t>sin</w:t>
      </w:r>
      <w:r w:rsidRPr="002F65E3">
        <w:rPr>
          <w:spacing w:val="20"/>
        </w:rPr>
        <w:t xml:space="preserve"> </w:t>
      </w:r>
      <w:r w:rsidRPr="002F65E3">
        <w:rPr>
          <w:w w:val="98"/>
        </w:rPr>
        <w:t>uti</w:t>
      </w:r>
      <w:r w:rsidRPr="002F65E3">
        <w:rPr>
          <w:w w:val="94"/>
        </w:rPr>
        <w:t>lizar</w:t>
      </w:r>
      <w:r w:rsidRPr="002F65E3">
        <w:rPr>
          <w:spacing w:val="20"/>
        </w:rPr>
        <w:t xml:space="preserve"> </w:t>
      </w:r>
      <w:r w:rsidRPr="002F65E3">
        <w:rPr>
          <w:w w:val="101"/>
        </w:rPr>
        <w:t>Git?</w:t>
      </w:r>
    </w:p>
    <w:p w:rsidR="002F65E3" w:rsidRPr="002F65E3" w:rsidRDefault="002F65E3" w:rsidP="002F65E3">
      <w:pPr>
        <w:pStyle w:val="Textoindependiente"/>
        <w:spacing w:line="242" w:lineRule="auto"/>
        <w:ind w:right="115"/>
        <w:jc w:val="both"/>
      </w:pPr>
      <w:r w:rsidRPr="002F65E3"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1369060</wp:posOffset>
                </wp:positionH>
                <wp:positionV relativeFrom="paragraph">
                  <wp:posOffset>135255</wp:posOffset>
                </wp:positionV>
                <wp:extent cx="45720" cy="45720"/>
                <wp:effectExtent l="0" t="1905" r="4445" b="0"/>
                <wp:wrapNone/>
                <wp:docPr id="34" name="Rectángul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CB202B" id="Rectángulo 34" o:spid="_x0000_s1026" style="position:absolute;margin-left:107.8pt;margin-top:10.65pt;width:3.6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" fillcolor="black" stroked="f">
                <w10:wrap anchorx="page"/>
              </v:rect>
            </w:pict>
          </mc:Fallback>
        </mc:AlternateContent>
      </w:r>
      <w:r w:rsidRPr="002F65E3">
        <w:rPr>
          <w:w w:val="95"/>
        </w:rPr>
        <w:t>Habilita</w:t>
      </w:r>
      <w:r w:rsidRPr="002F65E3">
        <w:rPr>
          <w:spacing w:val="12"/>
        </w:rPr>
        <w:t xml:space="preserve"> </w:t>
      </w:r>
      <w:r w:rsidRPr="002F65E3">
        <w:rPr>
          <w:w w:val="98"/>
        </w:rPr>
        <w:t>Virtual</w:t>
      </w:r>
      <w:r w:rsidRPr="002F65E3">
        <w:rPr>
          <w:spacing w:val="6"/>
          <w:w w:val="98"/>
        </w:rPr>
        <w:t>b</w:t>
      </w:r>
      <w:r w:rsidRPr="002F65E3">
        <w:rPr>
          <w:spacing w:val="-7"/>
          <w:w w:val="90"/>
        </w:rPr>
        <w:t>o</w:t>
      </w:r>
      <w:r w:rsidRPr="002F65E3">
        <w:rPr>
          <w:w w:val="101"/>
        </w:rPr>
        <w:t>x</w:t>
      </w:r>
      <w:r w:rsidRPr="002F65E3">
        <w:rPr>
          <w:spacing w:val="13"/>
        </w:rPr>
        <w:t xml:space="preserve"> </w:t>
      </w:r>
      <w:r w:rsidRPr="002F65E3">
        <w:rPr>
          <w:w w:val="95"/>
        </w:rPr>
        <w:t>para</w:t>
      </w:r>
      <w:r w:rsidRPr="002F65E3">
        <w:rPr>
          <w:spacing w:val="13"/>
        </w:rPr>
        <w:t xml:space="preserve"> </w:t>
      </w:r>
      <w:r w:rsidRPr="002F65E3">
        <w:rPr>
          <w:w w:val="93"/>
        </w:rPr>
        <w:t>tener</w:t>
      </w:r>
      <w:r w:rsidRPr="002F65E3">
        <w:rPr>
          <w:spacing w:val="13"/>
        </w:rPr>
        <w:t xml:space="preserve"> </w:t>
      </w:r>
      <w:r w:rsidRPr="002F65E3">
        <w:rPr>
          <w:w w:val="92"/>
        </w:rPr>
        <w:t>un</w:t>
      </w:r>
      <w:r w:rsidRPr="002F65E3">
        <w:rPr>
          <w:spacing w:val="13"/>
        </w:rPr>
        <w:t xml:space="preserve"> </w:t>
      </w:r>
      <w:r w:rsidRPr="002F65E3">
        <w:rPr>
          <w:w w:val="95"/>
        </w:rPr>
        <w:t>adaptador</w:t>
      </w:r>
      <w:r w:rsidRPr="002F65E3">
        <w:rPr>
          <w:spacing w:val="13"/>
        </w:rPr>
        <w:t xml:space="preserve"> </w:t>
      </w:r>
      <w:r w:rsidRPr="002F65E3">
        <w:rPr>
          <w:w w:val="90"/>
        </w:rPr>
        <w:t>en</w:t>
      </w:r>
      <w:r w:rsidRPr="002F65E3">
        <w:rPr>
          <w:spacing w:val="12"/>
        </w:rPr>
        <w:t xml:space="preserve"> </w:t>
      </w:r>
      <w:r w:rsidRPr="002F65E3">
        <w:rPr>
          <w:w w:val="91"/>
        </w:rPr>
        <w:t>m</w:t>
      </w:r>
      <w:r w:rsidRPr="002F65E3">
        <w:rPr>
          <w:spacing w:val="6"/>
          <w:w w:val="91"/>
        </w:rPr>
        <w:t>o</w:t>
      </w:r>
      <w:r w:rsidRPr="002F65E3">
        <w:rPr>
          <w:w w:val="92"/>
        </w:rPr>
        <w:t>do</w:t>
      </w:r>
      <w:r w:rsidRPr="002F65E3">
        <w:rPr>
          <w:spacing w:val="13"/>
        </w:rPr>
        <w:t xml:space="preserve"> </w:t>
      </w:r>
      <w:r w:rsidRPr="002F65E3">
        <w:rPr>
          <w:w w:val="105"/>
        </w:rPr>
        <w:t>“S</w:t>
      </w:r>
      <w:r w:rsidRPr="002F65E3">
        <w:rPr>
          <w:spacing w:val="-118"/>
          <w:w w:val="97"/>
        </w:rPr>
        <w:t>´</w:t>
      </w:r>
      <w:r w:rsidRPr="002F65E3">
        <w:rPr>
          <w:w w:val="91"/>
        </w:rPr>
        <w:t>olo</w:t>
      </w:r>
      <w:r w:rsidRPr="002F65E3">
        <w:rPr>
          <w:spacing w:val="13"/>
        </w:rPr>
        <w:t xml:space="preserve"> </w:t>
      </w:r>
      <w:r w:rsidRPr="002F65E3">
        <w:rPr>
          <w:w w:val="94"/>
        </w:rPr>
        <w:t>anfitri</w:t>
      </w:r>
      <w:r w:rsidRPr="002F65E3">
        <w:rPr>
          <w:spacing w:val="-118"/>
          <w:w w:val="97"/>
        </w:rPr>
        <w:t>´</w:t>
      </w:r>
      <w:r w:rsidRPr="002F65E3">
        <w:rPr>
          <w:w w:val="98"/>
        </w:rPr>
        <w:t>on”</w:t>
      </w:r>
      <w:r w:rsidRPr="002F65E3">
        <w:rPr>
          <w:spacing w:val="13"/>
        </w:rPr>
        <w:t xml:space="preserve"> </w:t>
      </w:r>
      <w:r w:rsidRPr="002F65E3">
        <w:rPr>
          <w:w w:val="95"/>
        </w:rPr>
        <w:t>para</w:t>
      </w:r>
      <w:r w:rsidRPr="002F65E3">
        <w:rPr>
          <w:spacing w:val="13"/>
        </w:rPr>
        <w:t xml:space="preserve"> </w:t>
      </w:r>
      <w:r w:rsidRPr="002F65E3">
        <w:rPr>
          <w:w w:val="91"/>
        </w:rPr>
        <w:t xml:space="preserve">que </w:t>
      </w:r>
      <w:r w:rsidRPr="002F65E3">
        <w:rPr>
          <w:w w:val="92"/>
        </w:rPr>
        <w:t>c</w:t>
      </w:r>
      <w:r w:rsidRPr="002F65E3">
        <w:rPr>
          <w:spacing w:val="12"/>
          <w:w w:val="92"/>
        </w:rPr>
        <w:t>o</w:t>
      </w:r>
      <w:r w:rsidRPr="002F65E3">
        <w:rPr>
          <w:w w:val="98"/>
        </w:rPr>
        <w:t>ja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3"/>
        </w:rPr>
        <w:t>una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101"/>
        </w:rPr>
        <w:t>IP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4"/>
        </w:rPr>
        <w:t>es</w:t>
      </w:r>
      <w:r w:rsidRPr="002F65E3">
        <w:rPr>
          <w:spacing w:val="-1"/>
          <w:w w:val="94"/>
        </w:rPr>
        <w:t>t</w:t>
      </w:r>
      <w:r w:rsidRPr="002F65E3">
        <w:rPr>
          <w:spacing w:val="-118"/>
          <w:w w:val="97"/>
        </w:rPr>
        <w:t>´</w:t>
      </w:r>
      <w:r w:rsidRPr="002F65E3">
        <w:rPr>
          <w:w w:val="97"/>
        </w:rPr>
        <w:t>atica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3"/>
        </w:rPr>
        <w:t>(no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spacing w:val="6"/>
          <w:w w:val="94"/>
        </w:rPr>
        <w:t>p</w:t>
      </w:r>
      <w:r w:rsidRPr="002F65E3">
        <w:rPr>
          <w:w w:val="91"/>
        </w:rPr>
        <w:t>or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t xml:space="preserve">DHCP) </w:t>
      </w:r>
      <w:r w:rsidRPr="002F65E3">
        <w:rPr>
          <w:spacing w:val="-24"/>
        </w:rPr>
        <w:t xml:space="preserve"> </w:t>
      </w:r>
      <w:r w:rsidRPr="002F65E3">
        <w:rPr>
          <w:w w:val="104"/>
        </w:rPr>
        <w:t>y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3"/>
        </w:rPr>
        <w:t>comprueba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1"/>
        </w:rPr>
        <w:t>que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2"/>
        </w:rPr>
        <w:t>de</w:t>
      </w:r>
      <w:r w:rsidRPr="002F65E3">
        <w:rPr>
          <w:w w:val="88"/>
        </w:rPr>
        <w:t>s</w:t>
      </w:r>
      <w:r w:rsidRPr="002F65E3">
        <w:rPr>
          <w:w w:val="94"/>
        </w:rPr>
        <w:t>d</w:t>
      </w:r>
      <w:r w:rsidRPr="002F65E3">
        <w:rPr>
          <w:w w:val="89"/>
        </w:rPr>
        <w:t>e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5"/>
        </w:rPr>
        <w:t>la</w:t>
      </w:r>
      <w:r w:rsidRPr="002F65E3">
        <w:t xml:space="preserve"> </w:t>
      </w:r>
      <w:r w:rsidRPr="002F65E3">
        <w:rPr>
          <w:spacing w:val="-23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t xml:space="preserve"> </w:t>
      </w:r>
      <w:r w:rsidRPr="002F65E3">
        <w:rPr>
          <w:spacing w:val="-24"/>
        </w:rPr>
        <w:t xml:space="preserve"> </w:t>
      </w:r>
      <w:r w:rsidRPr="002F65E3">
        <w:rPr>
          <w:w w:val="94"/>
        </w:rPr>
        <w:t xml:space="preserve">host </w:t>
      </w:r>
      <w:r w:rsidRPr="002F65E3">
        <w:rPr>
          <w:w w:val="92"/>
        </w:rPr>
        <w:t>puedes</w:t>
      </w:r>
      <w:r w:rsidRPr="002F65E3">
        <w:rPr>
          <w:spacing w:val="24"/>
        </w:rPr>
        <w:t xml:space="preserve"> </w:t>
      </w:r>
      <w:r w:rsidRPr="002F65E3">
        <w:rPr>
          <w:spacing w:val="-1"/>
          <w:w w:val="96"/>
        </w:rPr>
        <w:t>a</w:t>
      </w:r>
      <w:r w:rsidRPr="002F65E3">
        <w:rPr>
          <w:w w:val="92"/>
        </w:rPr>
        <w:t>cceder</w:t>
      </w:r>
      <w:r w:rsidRPr="002F65E3">
        <w:rPr>
          <w:spacing w:val="24"/>
        </w:rPr>
        <w:t xml:space="preserve"> </w:t>
      </w:r>
      <w:r w:rsidRPr="002F65E3">
        <w:rPr>
          <w:w w:val="95"/>
        </w:rPr>
        <w:t>al</w:t>
      </w:r>
      <w:r w:rsidRPr="002F65E3">
        <w:rPr>
          <w:spacing w:val="24"/>
        </w:rPr>
        <w:t xml:space="preserve"> </w:t>
      </w:r>
      <w:r w:rsidRPr="002F65E3">
        <w:rPr>
          <w:w w:val="93"/>
        </w:rPr>
        <w:t>servidor</w:t>
      </w:r>
      <w:r w:rsidRPr="002F65E3">
        <w:rPr>
          <w:spacing w:val="24"/>
        </w:rPr>
        <w:t xml:space="preserve"> </w:t>
      </w:r>
      <w:r w:rsidRPr="002F65E3">
        <w:rPr>
          <w:spacing w:val="-7"/>
          <w:w w:val="95"/>
        </w:rPr>
        <w:t>w</w:t>
      </w:r>
      <w:r w:rsidRPr="002F65E3">
        <w:rPr>
          <w:w w:val="93"/>
        </w:rPr>
        <w:t>eb</w:t>
      </w:r>
      <w:r w:rsidRPr="002F65E3">
        <w:rPr>
          <w:spacing w:val="24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4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24"/>
        </w:rPr>
        <w:t xml:space="preserve"> </w:t>
      </w:r>
      <w:r w:rsidRPr="002F65E3">
        <w:rPr>
          <w:w w:val="92"/>
        </w:rPr>
        <w:t>m</w:t>
      </w:r>
      <w:r w:rsidRPr="002F65E3">
        <w:rPr>
          <w:spacing w:val="-117"/>
          <w:w w:val="97"/>
        </w:rPr>
        <w:t>´</w:t>
      </w:r>
      <w:r w:rsidRPr="002F65E3">
        <w:rPr>
          <w:w w:val="93"/>
        </w:rPr>
        <w:t>aquina</w:t>
      </w:r>
      <w:r w:rsidRPr="002F65E3">
        <w:rPr>
          <w:spacing w:val="24"/>
        </w:rPr>
        <w:t xml:space="preserve"> </w:t>
      </w:r>
      <w:r w:rsidRPr="002F65E3">
        <w:rPr>
          <w:w w:val="97"/>
        </w:rPr>
        <w:t>virtual</w:t>
      </w:r>
      <w:r w:rsidRPr="002F65E3">
        <w:rPr>
          <w:spacing w:val="24"/>
        </w:rPr>
        <w:t xml:space="preserve"> </w:t>
      </w:r>
      <w:r w:rsidRPr="002F65E3">
        <w:rPr>
          <w:w w:val="96"/>
        </w:rPr>
        <w:t>a</w:t>
      </w:r>
      <w:r w:rsidRPr="002F65E3">
        <w:rPr>
          <w:spacing w:val="24"/>
        </w:rPr>
        <w:t xml:space="preserve"> </w:t>
      </w:r>
      <w:r w:rsidRPr="002F65E3">
        <w:rPr>
          <w:w w:val="98"/>
        </w:rPr>
        <w:t>tr</w:t>
      </w:r>
      <w:r w:rsidRPr="002F65E3">
        <w:rPr>
          <w:spacing w:val="-7"/>
          <w:w w:val="98"/>
        </w:rPr>
        <w:t>a</w:t>
      </w:r>
      <w:r w:rsidRPr="002F65E3">
        <w:rPr>
          <w:spacing w:val="-7"/>
          <w:w w:val="103"/>
        </w:rPr>
        <w:t>v</w:t>
      </w:r>
      <w:r w:rsidRPr="002F65E3">
        <w:rPr>
          <w:spacing w:val="-111"/>
          <w:w w:val="97"/>
        </w:rPr>
        <w:t>´</w:t>
      </w:r>
      <w:r w:rsidRPr="002F65E3">
        <w:rPr>
          <w:w w:val="89"/>
        </w:rPr>
        <w:t>es</w:t>
      </w:r>
      <w:r w:rsidRPr="002F65E3">
        <w:rPr>
          <w:spacing w:val="24"/>
        </w:rPr>
        <w:t xml:space="preserve"> </w:t>
      </w:r>
      <w:r w:rsidRPr="002F65E3">
        <w:rPr>
          <w:w w:val="92"/>
        </w:rPr>
        <w:t>de</w:t>
      </w:r>
      <w:r w:rsidRPr="002F65E3">
        <w:rPr>
          <w:spacing w:val="24"/>
        </w:rPr>
        <w:t xml:space="preserve"> </w:t>
      </w:r>
      <w:r w:rsidRPr="002F65E3">
        <w:rPr>
          <w:w w:val="95"/>
        </w:rPr>
        <w:t>la</w:t>
      </w:r>
      <w:r w:rsidRPr="002F65E3">
        <w:rPr>
          <w:spacing w:val="24"/>
        </w:rPr>
        <w:t xml:space="preserve"> </w:t>
      </w:r>
      <w:r w:rsidRPr="002F65E3">
        <w:rPr>
          <w:w w:val="101"/>
        </w:rPr>
        <w:t>IP</w:t>
      </w:r>
      <w:r w:rsidRPr="002F65E3">
        <w:rPr>
          <w:spacing w:val="24"/>
        </w:rPr>
        <w:t xml:space="preserve"> </w:t>
      </w:r>
      <w:r w:rsidRPr="002F65E3">
        <w:rPr>
          <w:w w:val="91"/>
        </w:rPr>
        <w:t>que</w:t>
      </w:r>
      <w:r w:rsidRPr="002F65E3">
        <w:rPr>
          <w:spacing w:val="24"/>
        </w:rPr>
        <w:t xml:space="preserve"> </w:t>
      </w:r>
      <w:r w:rsidRPr="002F65E3">
        <w:rPr>
          <w:w w:val="93"/>
        </w:rPr>
        <w:t xml:space="preserve">has </w:t>
      </w:r>
      <w:r w:rsidRPr="002F65E3">
        <w:t>asignado.</w:t>
      </w:r>
    </w:p>
    <w:p w:rsidR="002F65E3" w:rsidRPr="002F65E3" w:rsidRDefault="002F65E3" w:rsidP="002F65E3">
      <w:pPr>
        <w:pStyle w:val="Textoindependiente"/>
        <w:spacing w:before="203"/>
        <w:ind w:left="117"/>
      </w:pPr>
      <w:r w:rsidRPr="002F65E3">
        <w:rPr>
          <w:w w:val="93"/>
        </w:rPr>
        <w:t>Se</w:t>
      </w:r>
      <w:r w:rsidRPr="002F65E3">
        <w:rPr>
          <w:spacing w:val="20"/>
        </w:rPr>
        <w:t xml:space="preserve"> </w:t>
      </w:r>
      <w:r w:rsidRPr="002F65E3">
        <w:rPr>
          <w:w w:val="90"/>
        </w:rPr>
        <w:t>e</w:t>
      </w:r>
      <w:r w:rsidRPr="002F65E3">
        <w:rPr>
          <w:spacing w:val="-7"/>
          <w:w w:val="90"/>
        </w:rPr>
        <w:t>n</w:t>
      </w:r>
      <w:r w:rsidRPr="002F65E3">
        <w:rPr>
          <w:w w:val="95"/>
        </w:rPr>
        <w:t>tregar</w:t>
      </w:r>
      <w:r w:rsidRPr="002F65E3">
        <w:rPr>
          <w:spacing w:val="-118"/>
          <w:w w:val="97"/>
        </w:rPr>
        <w:t>´</w:t>
      </w:r>
      <w:r w:rsidRPr="002F65E3">
        <w:rPr>
          <w:w w:val="96"/>
        </w:rPr>
        <w:t>a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un</w:t>
      </w:r>
      <w:r w:rsidRPr="002F65E3">
        <w:rPr>
          <w:spacing w:val="20"/>
        </w:rPr>
        <w:t xml:space="preserve"> </w:t>
      </w:r>
      <w:r w:rsidRPr="002F65E3">
        <w:rPr>
          <w:w w:val="95"/>
        </w:rPr>
        <w:t>bre</w:t>
      </w:r>
      <w:r w:rsidRPr="002F65E3">
        <w:rPr>
          <w:spacing w:val="-7"/>
          <w:w w:val="95"/>
        </w:rPr>
        <w:t>v</w:t>
      </w:r>
      <w:r w:rsidRPr="002F65E3">
        <w:rPr>
          <w:w w:val="89"/>
        </w:rPr>
        <w:t>e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d</w:t>
      </w:r>
      <w:r w:rsidRPr="002F65E3">
        <w:rPr>
          <w:spacing w:val="6"/>
          <w:w w:val="92"/>
        </w:rPr>
        <w:t>o</w:t>
      </w:r>
      <w:r w:rsidRPr="002F65E3">
        <w:rPr>
          <w:w w:val="92"/>
        </w:rPr>
        <w:t>cume</w:t>
      </w:r>
      <w:r w:rsidRPr="002F65E3">
        <w:rPr>
          <w:spacing w:val="-7"/>
          <w:w w:val="92"/>
        </w:rPr>
        <w:t>n</w:t>
      </w:r>
      <w:r w:rsidRPr="002F65E3">
        <w:rPr>
          <w:w w:val="97"/>
        </w:rPr>
        <w:t>to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con</w:t>
      </w:r>
      <w:r w:rsidRPr="002F65E3">
        <w:rPr>
          <w:spacing w:val="20"/>
        </w:rPr>
        <w:t xml:space="preserve"> </w:t>
      </w:r>
      <w:r w:rsidRPr="002F65E3">
        <w:rPr>
          <w:w w:val="90"/>
        </w:rPr>
        <w:t>los</w:t>
      </w:r>
      <w:r w:rsidRPr="002F65E3">
        <w:rPr>
          <w:spacing w:val="20"/>
        </w:rPr>
        <w:t xml:space="preserve"> </w:t>
      </w:r>
      <w:r w:rsidRPr="002F65E3">
        <w:rPr>
          <w:w w:val="92"/>
        </w:rPr>
        <w:t>pasos</w:t>
      </w:r>
      <w:r w:rsidRPr="002F65E3">
        <w:rPr>
          <w:spacing w:val="20"/>
        </w:rPr>
        <w:t xml:space="preserve"> </w:t>
      </w:r>
      <w:r w:rsidRPr="002F65E3">
        <w:rPr>
          <w:w w:val="93"/>
        </w:rPr>
        <w:t>realizados.</w:t>
      </w:r>
    </w:p>
    <w:p w:rsidR="00517F21" w:rsidRPr="002F65E3" w:rsidRDefault="00517F21" w:rsidP="00E655A4"/>
    <w:p w:rsidR="00517F21" w:rsidRPr="002F65E3" w:rsidRDefault="00517F21" w:rsidP="00E655A4"/>
    <w:p w:rsidR="00517F21" w:rsidRPr="002F65E3" w:rsidRDefault="00517F21" w:rsidP="00E655A4"/>
    <w:p w:rsidR="00317AD7" w:rsidRPr="002F65E3" w:rsidRDefault="00317AD7" w:rsidP="00E655A4"/>
    <w:p w:rsidR="00317AD7" w:rsidRPr="002F65E3" w:rsidRDefault="00FB6D0D" w:rsidP="00FB6D0D">
      <w:pPr>
        <w:tabs>
          <w:tab w:val="left" w:pos="2760"/>
        </w:tabs>
      </w:pPr>
      <w:r w:rsidRPr="002F65E3">
        <w:tab/>
      </w:r>
    </w:p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p w:rsidR="00317AD7" w:rsidRPr="002F65E3" w:rsidRDefault="00317AD7" w:rsidP="00E655A4"/>
    <w:sectPr w:rsidR="00317AD7" w:rsidRPr="002F65E3" w:rsidSect="00E655A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25BD" w:rsidRDefault="003025BD" w:rsidP="00246B75">
      <w:pPr>
        <w:spacing w:after="0" w:line="240" w:lineRule="auto"/>
      </w:pPr>
      <w:r>
        <w:separator/>
      </w:r>
    </w:p>
  </w:endnote>
  <w:endnote w:type="continuationSeparator" w:id="0">
    <w:p w:rsidR="003025BD" w:rsidRDefault="003025BD" w:rsidP="00246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hojumaru">
    <w:panose1 w:val="03020505000000020004"/>
    <w:charset w:val="00"/>
    <w:family w:val="script"/>
    <w:pitch w:val="variable"/>
    <w:sig w:usb0="A00000EF" w:usb1="4000004A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38B6" w:rsidRPr="00E655A4" w:rsidRDefault="007E38B6">
    <w:pPr>
      <w:pStyle w:val="Piedepgina"/>
      <w:rPr>
        <w:color w:val="808080" w:themeColor="background1" w:themeShade="80"/>
      </w:rPr>
    </w:pPr>
    <w:r>
      <w:rPr>
        <w:rFonts w:asciiTheme="majorHAnsi" w:eastAsiaTheme="majorEastAsia" w:hAnsiTheme="majorHAnsi" w:cstheme="majorBidi"/>
        <w:color w:val="808080" w:themeColor="background1" w:themeShade="80"/>
        <w:sz w:val="20"/>
        <w:szCs w:val="20"/>
      </w:rPr>
      <w:drawing>
        <wp:anchor distT="0" distB="0" distL="114300" distR="114300" simplePos="0" relativeHeight="251658240" behindDoc="1" locked="0" layoutInCell="1" allowOverlap="1" wp14:anchorId="0E00739F">
          <wp:simplePos x="0" y="0"/>
          <wp:positionH relativeFrom="rightMargin">
            <wp:posOffset>384317</wp:posOffset>
          </wp:positionH>
          <wp:positionV relativeFrom="paragraph">
            <wp:posOffset>-32215</wp:posOffset>
          </wp:positionV>
          <wp:extent cx="220200" cy="214168"/>
          <wp:effectExtent l="0" t="0" r="889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200" cy="21416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655A4">
      <w:rPr>
        <w:color w:val="808080" w:themeColor="background1" w:themeShade="80"/>
      </w:rPr>
      <w:tab/>
    </w:r>
    <w:r w:rsidRPr="00E655A4">
      <w:rPr>
        <w:rFonts w:eastAsiaTheme="minorEastAsia"/>
        <w:color w:val="808080" w:themeColor="background1" w:themeShade="80"/>
        <w:sz w:val="20"/>
        <w:szCs w:val="20"/>
      </w:rPr>
      <w:fldChar w:fldCharType="begin"/>
    </w:r>
    <w:r w:rsidRPr="00E655A4">
      <w:rPr>
        <w:color w:val="808080" w:themeColor="background1" w:themeShade="80"/>
        <w:sz w:val="20"/>
        <w:szCs w:val="20"/>
      </w:rPr>
      <w:instrText>PAGE    \* MERGEFORMAT</w:instrText>
    </w:r>
    <w:r w:rsidRPr="00E655A4">
      <w:rPr>
        <w:rFonts w:eastAsiaTheme="minorEastAsia"/>
        <w:color w:val="808080" w:themeColor="background1" w:themeShade="80"/>
        <w:sz w:val="20"/>
        <w:szCs w:val="20"/>
      </w:rPr>
      <w:fldChar w:fldCharType="separate"/>
    </w:r>
    <w:r w:rsidRPr="00E655A4">
      <w:rPr>
        <w:rFonts w:asciiTheme="majorHAnsi" w:eastAsiaTheme="majorEastAsia" w:hAnsiTheme="majorHAnsi" w:cstheme="majorBidi"/>
        <w:color w:val="808080" w:themeColor="background1" w:themeShade="80"/>
        <w:sz w:val="20"/>
        <w:szCs w:val="20"/>
      </w:rPr>
      <w:t>2</w:t>
    </w:r>
    <w:r w:rsidRPr="00E655A4">
      <w:rPr>
        <w:rFonts w:asciiTheme="majorHAnsi" w:eastAsiaTheme="majorEastAsia" w:hAnsiTheme="majorHAnsi" w:cstheme="majorBidi"/>
        <w:color w:val="808080" w:themeColor="background1" w:themeShade="80"/>
        <w:sz w:val="20"/>
        <w:szCs w:val="20"/>
      </w:rPr>
      <w:fldChar w:fldCharType="end"/>
    </w:r>
    <w:r w:rsidRPr="00E655A4">
      <w:rPr>
        <w:rFonts w:asciiTheme="majorHAnsi" w:eastAsiaTheme="majorEastAsia" w:hAnsiTheme="majorHAnsi" w:cstheme="majorBidi"/>
        <w:color w:val="808080" w:themeColor="background1" w:themeShade="80"/>
        <w:sz w:val="20"/>
        <w:szCs w:val="20"/>
      </w:rPr>
      <w:tab/>
    </w:r>
    <w:r w:rsidRPr="00FB6D0D">
      <w:rPr>
        <w:rFonts w:eastAsiaTheme="majorEastAsia" w:cstheme="minorHAnsi"/>
        <w:color w:val="808080" w:themeColor="background1" w:themeShade="80"/>
      </w:rPr>
      <w:t>Eugenio Domenech</w:t>
    </w:r>
  </w:p>
  <w:p w:rsidR="00000000" w:rsidRDefault="003025BD"/>
  <w:p w:rsidR="00000000" w:rsidRDefault="003025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25BD" w:rsidRDefault="003025BD" w:rsidP="00246B75">
      <w:pPr>
        <w:spacing w:after="0" w:line="240" w:lineRule="auto"/>
      </w:pPr>
      <w:r>
        <w:separator/>
      </w:r>
    </w:p>
  </w:footnote>
  <w:footnote w:type="continuationSeparator" w:id="0">
    <w:p w:rsidR="003025BD" w:rsidRDefault="003025BD" w:rsidP="00246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38B6" w:rsidRPr="00E655A4" w:rsidRDefault="007E38B6">
    <w:pPr>
      <w:pStyle w:val="Encabezado"/>
      <w:rPr>
        <w:color w:val="808080" w:themeColor="background1" w:themeShade="80"/>
      </w:rPr>
    </w:pPr>
    <w:r>
      <w:rPr>
        <w:color w:val="808080" w:themeColor="background1" w:themeShade="80"/>
      </w:rPr>
      <w:tab/>
    </w:r>
    <w:r w:rsidRPr="00E655A4">
      <w:rPr>
        <w:color w:val="808080" w:themeColor="background1" w:themeShade="80"/>
      </w:rPr>
      <w:t>2º DAW</w:t>
    </w:r>
    <w:r>
      <w:rPr>
        <w:color w:val="808080" w:themeColor="background1" w:themeShade="80"/>
      </w:rPr>
      <w:t xml:space="preserve"> | </w:t>
    </w:r>
    <w:r w:rsidR="00536608">
      <w:rPr>
        <w:color w:val="808080" w:themeColor="background1" w:themeShade="80"/>
      </w:rPr>
      <w:t>DESPLIEGUE APLIACIONES WEB</w:t>
    </w:r>
    <w:r>
      <w:rPr>
        <w:color w:val="808080" w:themeColor="background1" w:themeShade="80"/>
      </w:rPr>
      <w:t xml:space="preserve">| </w:t>
    </w:r>
    <w:r w:rsidR="006014FA">
      <w:rPr>
        <w:color w:val="808080" w:themeColor="background1" w:themeShade="80"/>
      </w:rPr>
      <w:t>Actividad</w:t>
    </w:r>
    <w:r w:rsidR="00FB6D0D">
      <w:rPr>
        <w:color w:val="808080" w:themeColor="background1" w:themeShade="80"/>
      </w:rPr>
      <w:t xml:space="preserve"> 01</w:t>
    </w:r>
  </w:p>
  <w:p w:rsidR="00000000" w:rsidRDefault="003025BD"/>
  <w:p w:rsidR="00000000" w:rsidRDefault="003025B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E3"/>
    <w:rsid w:val="000D06A5"/>
    <w:rsid w:val="000E1D50"/>
    <w:rsid w:val="001403E8"/>
    <w:rsid w:val="001433C4"/>
    <w:rsid w:val="00191D6A"/>
    <w:rsid w:val="00246B75"/>
    <w:rsid w:val="00255006"/>
    <w:rsid w:val="002772EF"/>
    <w:rsid w:val="00292964"/>
    <w:rsid w:val="002E26A0"/>
    <w:rsid w:val="002F65E3"/>
    <w:rsid w:val="003025BD"/>
    <w:rsid w:val="0031624E"/>
    <w:rsid w:val="00317AD7"/>
    <w:rsid w:val="003E5E06"/>
    <w:rsid w:val="00517F21"/>
    <w:rsid w:val="00524614"/>
    <w:rsid w:val="00536608"/>
    <w:rsid w:val="005F50B0"/>
    <w:rsid w:val="006014FA"/>
    <w:rsid w:val="006A54FE"/>
    <w:rsid w:val="006B65B4"/>
    <w:rsid w:val="006F2E9A"/>
    <w:rsid w:val="007A0949"/>
    <w:rsid w:val="007A23C5"/>
    <w:rsid w:val="007E38B6"/>
    <w:rsid w:val="009010E9"/>
    <w:rsid w:val="009B3228"/>
    <w:rsid w:val="00A41721"/>
    <w:rsid w:val="00AD0202"/>
    <w:rsid w:val="00AE5B30"/>
    <w:rsid w:val="00BE1DD8"/>
    <w:rsid w:val="00C742BE"/>
    <w:rsid w:val="00D4690E"/>
    <w:rsid w:val="00DE7014"/>
    <w:rsid w:val="00E60C83"/>
    <w:rsid w:val="00E655A4"/>
    <w:rsid w:val="00E83D81"/>
    <w:rsid w:val="00F849B4"/>
    <w:rsid w:val="00FB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A681E"/>
  <w15:chartTrackingRefBased/>
  <w15:docId w15:val="{826AB928-DF27-4499-BCD7-40EF5CD4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link w:val="Ttulo1Car"/>
    <w:uiPriority w:val="1"/>
    <w:qFormat/>
    <w:rsid w:val="002F65E3"/>
    <w:pPr>
      <w:widowControl w:val="0"/>
      <w:autoSpaceDE w:val="0"/>
      <w:autoSpaceDN w:val="0"/>
      <w:spacing w:after="0" w:line="240" w:lineRule="auto"/>
      <w:ind w:left="117"/>
      <w:outlineLvl w:val="0"/>
    </w:pPr>
    <w:rPr>
      <w:rFonts w:ascii="Georgia" w:eastAsia="Georgia" w:hAnsi="Georgia" w:cs="Times New Roman"/>
      <w:b/>
      <w:bCs/>
      <w:sz w:val="28"/>
      <w:szCs w:val="28"/>
      <w:lang w:eastAsia="es-ES"/>
    </w:rPr>
  </w:style>
  <w:style w:type="paragraph" w:styleId="Ttulo2">
    <w:name w:val="heading 2"/>
    <w:basedOn w:val="Normal"/>
    <w:link w:val="Ttulo2Car"/>
    <w:uiPriority w:val="1"/>
    <w:semiHidden/>
    <w:unhideWhenUsed/>
    <w:qFormat/>
    <w:rsid w:val="002F65E3"/>
    <w:pPr>
      <w:widowControl w:val="0"/>
      <w:autoSpaceDE w:val="0"/>
      <w:autoSpaceDN w:val="0"/>
      <w:spacing w:after="0" w:line="240" w:lineRule="auto"/>
      <w:ind w:left="416"/>
      <w:outlineLvl w:val="1"/>
    </w:pPr>
    <w:rPr>
      <w:rFonts w:ascii="Georgia" w:eastAsia="Georgia" w:hAnsi="Georgia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6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B75"/>
  </w:style>
  <w:style w:type="paragraph" w:styleId="Piedepgina">
    <w:name w:val="footer"/>
    <w:basedOn w:val="Normal"/>
    <w:link w:val="PiedepginaCar"/>
    <w:uiPriority w:val="99"/>
    <w:unhideWhenUsed/>
    <w:rsid w:val="00246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B75"/>
  </w:style>
  <w:style w:type="character" w:styleId="Hipervnculo">
    <w:name w:val="Hyperlink"/>
    <w:basedOn w:val="Fuentedeprrafopredeter"/>
    <w:uiPriority w:val="99"/>
    <w:unhideWhenUsed/>
    <w:rsid w:val="00E655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655A4"/>
    <w:rPr>
      <w:color w:val="808080"/>
      <w:shd w:val="clear" w:color="auto" w:fill="E6E6E6"/>
    </w:rPr>
  </w:style>
  <w:style w:type="paragraph" w:styleId="Sinespaciado">
    <w:name w:val="No Spacing"/>
    <w:link w:val="SinespaciadoCar"/>
    <w:uiPriority w:val="1"/>
    <w:qFormat/>
    <w:rsid w:val="00E655A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55A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1"/>
    <w:rsid w:val="002F65E3"/>
    <w:rPr>
      <w:rFonts w:ascii="Georgia" w:eastAsia="Georgia" w:hAnsi="Georgia" w:cs="Times New Roman"/>
      <w:b/>
      <w:bCs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1"/>
    <w:semiHidden/>
    <w:rsid w:val="002F65E3"/>
    <w:rPr>
      <w:rFonts w:ascii="Georgia" w:eastAsia="Georgia" w:hAnsi="Georgia" w:cs="Times New Roman"/>
      <w:b/>
      <w:bCs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2F65E3"/>
    <w:pPr>
      <w:widowControl w:val="0"/>
      <w:autoSpaceDE w:val="0"/>
      <w:autoSpaceDN w:val="0"/>
      <w:spacing w:after="0" w:line="240" w:lineRule="auto"/>
      <w:ind w:left="1053"/>
    </w:pPr>
    <w:rPr>
      <w:rFonts w:ascii="Georgia" w:eastAsia="Georgia" w:hAnsi="Georgia" w:cs="Times New Roman"/>
      <w:sz w:val="24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F65E3"/>
    <w:rPr>
      <w:rFonts w:ascii="Georgia" w:eastAsia="Georgia" w:hAnsi="Georgia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187939932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vimeo.com/187317867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httpd.apache.org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vimeo.com/238394525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LLECK\Documents\Plantillas%20personalizadas%20de%20Office\Plantilla%20DESPLIEGUE%20APLICACIONES%20WEB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DESPLIEGUE APLICACIONES WEB.dotx</Template>
  <TotalTime>58</TotalTime>
  <Pages>5</Pages>
  <Words>327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2º DAW</vt:lpstr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2º DAW</dc:title>
  <dc:subject/>
  <dc:creator>Halleck</dc:creator>
  <cp:keywords/>
  <dc:description/>
  <cp:lastModifiedBy>Halleck</cp:lastModifiedBy>
  <cp:revision>2</cp:revision>
  <dcterms:created xsi:type="dcterms:W3CDTF">2018-11-30T07:58:00Z</dcterms:created>
  <dcterms:modified xsi:type="dcterms:W3CDTF">2018-11-30T08:57:00Z</dcterms:modified>
</cp:coreProperties>
</file>